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4B4930EA" w14:textId="3FD05D2C" w:rsidR="004E644B" w:rsidRDefault="00DC7CA1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E991F90" wp14:editId="64E10BFE">
                <wp:simplePos x="0" y="0"/>
                <wp:positionH relativeFrom="margin">
                  <wp:align>right</wp:align>
                </wp:positionH>
                <wp:positionV relativeFrom="paragraph">
                  <wp:posOffset>929640</wp:posOffset>
                </wp:positionV>
                <wp:extent cx="3261360" cy="3787140"/>
                <wp:effectExtent l="0" t="0" r="15240" b="2286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378714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F205" w14:textId="715F738B" w:rsidR="00EE49C8" w:rsidRPr="004D4EE0" w:rsidRDefault="004D4EE0" w:rsidP="004D4E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4D4EE0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DATA DISTRIBUTION AND PREPROCESSING</w:t>
                            </w:r>
                          </w:p>
                          <w:p w14:paraId="6D9E181A" w14:textId="774F46D2" w:rsidR="00D96FD4" w:rsidRPr="00FE2B21" w:rsidRDefault="00C571EF" w:rsidP="00FE2B2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>Most of the</w:t>
                            </w:r>
                            <w:r w:rsidR="007177A3"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features are well distributed</w:t>
                            </w:r>
                          </w:p>
                          <w:p w14:paraId="6F21E4B6" w14:textId="04EE67EB" w:rsidR="00C571EF" w:rsidRPr="00FE2B21" w:rsidRDefault="00C571EF" w:rsidP="00FE2B2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>Incorrect data were computed  using 1KNN</w:t>
                            </w:r>
                          </w:p>
                          <w:p w14:paraId="4915540C" w14:textId="50D812B5" w:rsidR="00C571EF" w:rsidRPr="00FE2B21" w:rsidRDefault="00C571EF" w:rsidP="00FE2B2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>Outlier</w:t>
                            </w:r>
                            <w:r w:rsidR="00FE2B21"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>s</w:t>
                            </w:r>
                            <w:r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were computed </w:t>
                            </w:r>
                            <w:r w:rsidR="00FE2B21" w:rsidRPr="00FE2B21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using Median Imputation</w:t>
                            </w:r>
                          </w:p>
                          <w:p w14:paraId="6F643079" w14:textId="77777777" w:rsidR="00C571EF" w:rsidRDefault="00C571EF" w:rsidP="0058575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13CD0C8" w14:textId="5D24F34B" w:rsidR="00D96FD4" w:rsidRDefault="00FE2B21" w:rsidP="0058575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D966D5E" wp14:editId="129FCCFD">
                                  <wp:extent cx="3075940" cy="2606040"/>
                                  <wp:effectExtent l="0" t="0" r="0" b="3810"/>
                                  <wp:docPr id="191" name="Picture 191" descr="Char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" name="Picture 191" descr="Char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5940" cy="2606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A8C7AA" w14:textId="41235E88" w:rsidR="00D96FD4" w:rsidRDefault="00D96FD4" w:rsidP="0058575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0C04BDB" w14:textId="2C2AE215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4300B16" w14:textId="4225FB19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61EB916" w14:textId="23AF5404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836DAD2" w14:textId="0B757B11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4FEE74F" w14:textId="31FC9B04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2D3AFB6" w14:textId="4E08A8FD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D47E3E0" w14:textId="09FDECC8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D71776A" w14:textId="34FF17A4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93ACB6A" w14:textId="1F9A7D5F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4C87384" w14:textId="190445CE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3F6A1D0" w14:textId="37AA8852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43C90E0" w14:textId="428EA81C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5D3FFA1" w14:textId="6102ABF0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E8AF81F" w14:textId="745D803F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20DD990" w14:textId="286039B6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E92D123" w14:textId="316DF346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21A89D0" w14:textId="2F25D20C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8F7D5E6" w14:textId="36D5B398" w:rsid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F579C4B" w14:textId="77777777" w:rsidR="00EE49C8" w:rsidRPr="00EE49C8" w:rsidRDefault="00EE49C8" w:rsidP="00EE49C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91F90" id="Rectangle 172" o:spid="_x0000_s1026" style="position:absolute;margin-left:205.6pt;margin-top:73.2pt;width:256.8pt;height:298.2pt;z-index:25168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" fillcolor="white [3201]" strokecolor="#5b9bd5 [3208]" strokeweight=".25pt">
                <v:stroke dashstyle="1 1"/>
                <v:textbox>
                  <w:txbxContent>
                    <w:p w14:paraId="3678F205" w14:textId="715F738B" w:rsidR="00EE49C8" w:rsidRPr="004D4EE0" w:rsidRDefault="004D4EE0" w:rsidP="004D4EE0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4D4EE0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DATA DISTRIBUTION AND PREPROCESSING</w:t>
                      </w:r>
                    </w:p>
                    <w:p w14:paraId="6D9E181A" w14:textId="774F46D2" w:rsidR="00D96FD4" w:rsidRPr="00FE2B21" w:rsidRDefault="00C571EF" w:rsidP="00FE2B2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FE2B21">
                        <w:rPr>
                          <w:sz w:val="22"/>
                          <w:szCs w:val="22"/>
                          <w:lang w:val="en-GB"/>
                        </w:rPr>
                        <w:t>Most of the</w:t>
                      </w:r>
                      <w:r w:rsidR="007177A3" w:rsidRPr="00FE2B21">
                        <w:rPr>
                          <w:sz w:val="22"/>
                          <w:szCs w:val="22"/>
                          <w:lang w:val="en-GB"/>
                        </w:rPr>
                        <w:t xml:space="preserve"> features are well distributed</w:t>
                      </w:r>
                    </w:p>
                    <w:p w14:paraId="6F21E4B6" w14:textId="04EE67EB" w:rsidR="00C571EF" w:rsidRPr="00FE2B21" w:rsidRDefault="00C571EF" w:rsidP="00FE2B2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FE2B21">
                        <w:rPr>
                          <w:sz w:val="22"/>
                          <w:szCs w:val="22"/>
                          <w:lang w:val="en-GB"/>
                        </w:rPr>
                        <w:t>Incorrect data were computed  using 1KNN</w:t>
                      </w:r>
                    </w:p>
                    <w:p w14:paraId="4915540C" w14:textId="50D812B5" w:rsidR="00C571EF" w:rsidRPr="00FE2B21" w:rsidRDefault="00C571EF" w:rsidP="00FE2B2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FE2B21">
                        <w:rPr>
                          <w:sz w:val="22"/>
                          <w:szCs w:val="22"/>
                          <w:lang w:val="en-GB"/>
                        </w:rPr>
                        <w:t>Outlier</w:t>
                      </w:r>
                      <w:r w:rsidR="00FE2B21" w:rsidRPr="00FE2B21">
                        <w:rPr>
                          <w:sz w:val="22"/>
                          <w:szCs w:val="22"/>
                          <w:lang w:val="en-GB"/>
                        </w:rPr>
                        <w:t>s</w:t>
                      </w:r>
                      <w:r w:rsidRPr="00FE2B21">
                        <w:rPr>
                          <w:sz w:val="22"/>
                          <w:szCs w:val="22"/>
                          <w:lang w:val="en-GB"/>
                        </w:rPr>
                        <w:t xml:space="preserve"> were computed </w:t>
                      </w:r>
                      <w:r w:rsidR="00FE2B21" w:rsidRPr="00FE2B21">
                        <w:rPr>
                          <w:sz w:val="22"/>
                          <w:szCs w:val="22"/>
                          <w:lang w:val="en-GB"/>
                        </w:rPr>
                        <w:t xml:space="preserve"> using Median Imputation</w:t>
                      </w:r>
                    </w:p>
                    <w:p w14:paraId="6F643079" w14:textId="77777777" w:rsidR="00C571EF" w:rsidRDefault="00C571EF" w:rsidP="0058575B">
                      <w:pPr>
                        <w:rPr>
                          <w:lang w:val="en-GB"/>
                        </w:rPr>
                      </w:pPr>
                    </w:p>
                    <w:p w14:paraId="213CD0C8" w14:textId="5D24F34B" w:rsidR="00D96FD4" w:rsidRDefault="00FE2B21" w:rsidP="0058575B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6D966D5E" wp14:editId="129FCCFD">
                            <wp:extent cx="3075940" cy="2606040"/>
                            <wp:effectExtent l="0" t="0" r="0" b="3810"/>
                            <wp:docPr id="191" name="Picture 191" descr="Char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" name="Picture 191" descr="Chart&#10;&#10;Description automatically generated with medium confidence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5940" cy="2606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A8C7AA" w14:textId="41235E88" w:rsidR="00D96FD4" w:rsidRDefault="00D96FD4" w:rsidP="0058575B">
                      <w:pPr>
                        <w:rPr>
                          <w:lang w:val="en-GB"/>
                        </w:rPr>
                      </w:pPr>
                    </w:p>
                    <w:p w14:paraId="40C04BDB" w14:textId="2C2AE215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4300B16" w14:textId="4225FB19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61EB916" w14:textId="23AF5404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836DAD2" w14:textId="0B757B11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4FEE74F" w14:textId="31FC9B04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2D3AFB6" w14:textId="4E08A8FD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D47E3E0" w14:textId="09FDECC8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D71776A" w14:textId="34FF17A4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93ACB6A" w14:textId="1F9A7D5F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4C87384" w14:textId="190445CE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3F6A1D0" w14:textId="37AA8852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43C90E0" w14:textId="428EA81C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5D3FFA1" w14:textId="6102ABF0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E8AF81F" w14:textId="745D803F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20DD990" w14:textId="286039B6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E92D123" w14:textId="316DF346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21A89D0" w14:textId="2F25D20C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8F7D5E6" w14:textId="36D5B398" w:rsid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F579C4B" w14:textId="77777777" w:rsidR="00EE49C8" w:rsidRPr="00EE49C8" w:rsidRDefault="00EE49C8" w:rsidP="00EE49C8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3FB42E4" wp14:editId="09CFE7B0">
                <wp:simplePos x="0" y="0"/>
                <wp:positionH relativeFrom="column">
                  <wp:posOffset>6111240</wp:posOffset>
                </wp:positionH>
                <wp:positionV relativeFrom="paragraph">
                  <wp:posOffset>1699260</wp:posOffset>
                </wp:positionV>
                <wp:extent cx="2758440" cy="2918460"/>
                <wp:effectExtent l="0" t="0" r="3810" b="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2918460"/>
                        </a:xfrm>
                        <a:prstGeom prst="rect">
                          <a:avLst/>
                        </a:prstGeom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25579" w14:textId="7D101AAD" w:rsidR="007177A3" w:rsidRPr="007177A3" w:rsidRDefault="007177A3" w:rsidP="007177A3">
                            <w:pPr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Top 10 </w:t>
                            </w:r>
                            <w:r w:rsidRPr="007177A3">
                              <w:rPr>
                                <w:b/>
                                <w:bCs/>
                                <w:lang w:val="en-GB"/>
                              </w:rPr>
                              <w:t>Most Correlated Features</w:t>
                            </w:r>
                          </w:p>
                          <w:p w14:paraId="534CEB2B" w14:textId="28A0ABF3" w:rsidR="007177A3" w:rsidRDefault="00DC7CA1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6F14F56" wp14:editId="0A7B4AC8">
                                  <wp:extent cx="2575291" cy="2506980"/>
                                  <wp:effectExtent l="0" t="0" r="0" b="7620"/>
                                  <wp:docPr id="189" name="Picture 189" descr="Chart, treemap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" name="Picture 189" descr="Chart, treemap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9752" cy="25210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42AA3A" w14:textId="2FB69490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B27A606" w14:textId="6B191C67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D638EBC" w14:textId="5EAAADC3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242DA64" w14:textId="49C104B8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CDEF13F" w14:textId="5FD9AEAA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D0E931D" w14:textId="732E93D4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CEA131E" w14:textId="1AEC3D58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3FA0B78" w14:textId="5A96E4C4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9D31BE0" w14:textId="62E1570F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9D5CFDC" w14:textId="1A941CF7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F27F4E4" w14:textId="7AEA9B67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558B0B0" w14:textId="067F0391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1B88AEC" w14:textId="2FB650E2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049BD15" w14:textId="27E76CFA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44C7BF3" w14:textId="353C0C4B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BB06C31" w14:textId="1A337091" w:rsid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2721935" w14:textId="77777777" w:rsidR="007177A3" w:rsidRPr="007177A3" w:rsidRDefault="007177A3" w:rsidP="007177A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B42E4" id="Rectangle 186" o:spid="_x0000_s1027" style="position:absolute;margin-left:481.2pt;margin-top:133.8pt;width:217.2pt;height:229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" fillcolor="white [3201]" stroked="f" strokeweight="1pt">
                <v:textbox>
                  <w:txbxContent>
                    <w:p w14:paraId="07825579" w14:textId="7D101AAD" w:rsidR="007177A3" w:rsidRPr="007177A3" w:rsidRDefault="007177A3" w:rsidP="007177A3">
                      <w:pPr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 xml:space="preserve">Top 10 </w:t>
                      </w:r>
                      <w:r w:rsidRPr="007177A3">
                        <w:rPr>
                          <w:b/>
                          <w:bCs/>
                          <w:lang w:val="en-GB"/>
                        </w:rPr>
                        <w:t>Most Correlated Features</w:t>
                      </w:r>
                    </w:p>
                    <w:p w14:paraId="534CEB2B" w14:textId="28A0ABF3" w:rsidR="007177A3" w:rsidRDefault="00DC7CA1" w:rsidP="007177A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36F14F56" wp14:editId="0A7B4AC8">
                            <wp:extent cx="2575291" cy="2506980"/>
                            <wp:effectExtent l="0" t="0" r="0" b="7620"/>
                            <wp:docPr id="189" name="Picture 189" descr="Chart, treemap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" name="Picture 189" descr="Chart, treemap char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9752" cy="25210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42AA3A" w14:textId="2FB69490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B27A606" w14:textId="6B191C67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D638EBC" w14:textId="5EAAADC3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242DA64" w14:textId="49C104B8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CDEF13F" w14:textId="5FD9AEAA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D0E931D" w14:textId="732E93D4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CEA131E" w14:textId="1AEC3D58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3FA0B78" w14:textId="5A96E4C4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9D31BE0" w14:textId="62E1570F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9D5CFDC" w14:textId="1A941CF7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F27F4E4" w14:textId="7AEA9B67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558B0B0" w14:textId="067F0391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1B88AEC" w14:textId="2FB650E2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049BD15" w14:textId="27E76CFA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44C7BF3" w14:textId="353C0C4B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BB06C31" w14:textId="1A337091" w:rsid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2721935" w14:textId="77777777" w:rsidR="007177A3" w:rsidRPr="007177A3" w:rsidRDefault="007177A3" w:rsidP="007177A3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0B590C1" wp14:editId="191E311A">
                <wp:simplePos x="0" y="0"/>
                <wp:positionH relativeFrom="column">
                  <wp:posOffset>3550920</wp:posOffset>
                </wp:positionH>
                <wp:positionV relativeFrom="paragraph">
                  <wp:posOffset>929640</wp:posOffset>
                </wp:positionV>
                <wp:extent cx="5463540" cy="3802380"/>
                <wp:effectExtent l="0" t="0" r="22860" b="2667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540" cy="380238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5118" w14:textId="01D8EFD8" w:rsidR="00EE70E9" w:rsidRPr="00A776EF" w:rsidRDefault="00EE70E9" w:rsidP="00EE70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A776EF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EXPLORATORY DATA ANALYSIS (EDA)</w:t>
                            </w:r>
                          </w:p>
                          <w:p w14:paraId="19EDD1CC" w14:textId="2505945F" w:rsidR="00EE70E9" w:rsidRDefault="00EE70E9" w:rsidP="00BB736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27307E">
                              <w:rPr>
                                <w:sz w:val="22"/>
                                <w:szCs w:val="22"/>
                              </w:rPr>
                              <w:t xml:space="preserve">The price of the mobile phone </w:t>
                            </w:r>
                            <w:r w:rsidR="00D96FD4">
                              <w:rPr>
                                <w:sz w:val="22"/>
                                <w:szCs w:val="22"/>
                                <w:lang w:val="en-GB"/>
                              </w:rPr>
                              <w:t>is</w:t>
                            </w:r>
                            <w:r w:rsidR="007744DF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highly dependent on features like</w:t>
                            </w:r>
                            <w:r w:rsidRPr="0027307E">
                              <w:rPr>
                                <w:sz w:val="22"/>
                                <w:szCs w:val="22"/>
                              </w:rPr>
                              <w:t xml:space="preserve"> RAM</w:t>
                            </w:r>
                            <w:r w:rsidR="007744DF">
                              <w:rPr>
                                <w:sz w:val="22"/>
                                <w:szCs w:val="22"/>
                                <w:lang w:val="en-GB"/>
                              </w:rPr>
                              <w:t>, battery power, pixel resolution height</w:t>
                            </w:r>
                            <w:r w:rsidR="00D96FD4">
                              <w:rPr>
                                <w:sz w:val="22"/>
                                <w:szCs w:val="22"/>
                                <w:lang w:val="en-GB"/>
                              </w:rPr>
                              <w:t>,</w:t>
                            </w:r>
                            <w:r w:rsidR="007744DF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and width</w:t>
                            </w:r>
                            <w:r w:rsidR="00EE49C8">
                              <w:rPr>
                                <w:sz w:val="22"/>
                                <w:szCs w:val="22"/>
                                <w:lang w:val="en-GB"/>
                              </w:rPr>
                              <w:t>.</w:t>
                            </w:r>
                          </w:p>
                          <w:p w14:paraId="7A75F2BA" w14:textId="7CBAE74A" w:rsidR="00EE70E9" w:rsidRPr="007177A3" w:rsidRDefault="00EE70E9" w:rsidP="00EE70E9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76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</w:pPr>
                            <w:r w:rsidRPr="007177A3">
                              <w:rPr>
                                <w:sz w:val="22"/>
                                <w:szCs w:val="22"/>
                              </w:rPr>
                              <w:t>The phones which support 4G and 3G share the same price range</w:t>
                            </w:r>
                          </w:p>
                          <w:p w14:paraId="224BA01F" w14:textId="4A4A84BA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7D2A7A4" w14:textId="577610C6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76E5FBB" w14:textId="105B870B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2585903" w14:textId="325B7B6B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A9A7B9A" w14:textId="1384CAF1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86A4D19" w14:textId="511CB835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5D3BA52" w14:textId="369FB94D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8948CD3" w14:textId="65EB49ED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E7FE9AF" w14:textId="5C349738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89A2578" w14:textId="7C9C5C89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596DBD9" w14:textId="577CD2D8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AB19F74" w14:textId="3B3F1010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D58175E" w14:textId="37855E05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274BCD0" w14:textId="237C269F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CE257EF" w14:textId="4254522D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7E166FC" w14:textId="5D3894D5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EB28D90" w14:textId="02EDB385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40C9F80" w14:textId="234FD575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8BCBFE5" w14:textId="0C1A9E98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442DDFF" w14:textId="444B62FE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B217EB8" w14:textId="6F072784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083E885" w14:textId="5F7BE9A4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FBF22AE" w14:textId="52A233F1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3AF9060" w14:textId="714274F6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D8DE327" w14:textId="6750044A" w:rsid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3C182C6" w14:textId="77777777" w:rsidR="00EE70E9" w:rsidRPr="00EE70E9" w:rsidRDefault="00EE70E9" w:rsidP="00EE70E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590C1" id="Rectangle 171" o:spid="_x0000_s1028" style="position:absolute;margin-left:279.6pt;margin-top:73.2pt;width:430.2pt;height:299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" fillcolor="white [3201]" strokecolor="#5b9bd5 [3208]" strokeweight=".25pt">
                <v:stroke dashstyle="1 1"/>
                <v:textbox>
                  <w:txbxContent>
                    <w:p w14:paraId="12995118" w14:textId="01D8EFD8" w:rsidR="00EE70E9" w:rsidRPr="00A776EF" w:rsidRDefault="00EE70E9" w:rsidP="00EE70E9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A776EF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EXPLORATORY DATA ANALYSIS (EDA)</w:t>
                      </w:r>
                    </w:p>
                    <w:p w14:paraId="19EDD1CC" w14:textId="2505945F" w:rsidR="00EE70E9" w:rsidRDefault="00EE70E9" w:rsidP="00BB736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27307E">
                        <w:rPr>
                          <w:sz w:val="22"/>
                          <w:szCs w:val="22"/>
                        </w:rPr>
                        <w:t xml:space="preserve">The price of the mobile phone </w:t>
                      </w:r>
                      <w:r w:rsidR="00D96FD4">
                        <w:rPr>
                          <w:sz w:val="22"/>
                          <w:szCs w:val="22"/>
                          <w:lang w:val="en-GB"/>
                        </w:rPr>
                        <w:t>is</w:t>
                      </w:r>
                      <w:r w:rsidR="007744DF">
                        <w:rPr>
                          <w:sz w:val="22"/>
                          <w:szCs w:val="22"/>
                          <w:lang w:val="en-GB"/>
                        </w:rPr>
                        <w:t xml:space="preserve"> highly dependent on features like</w:t>
                      </w:r>
                      <w:r w:rsidRPr="0027307E">
                        <w:rPr>
                          <w:sz w:val="22"/>
                          <w:szCs w:val="22"/>
                        </w:rPr>
                        <w:t xml:space="preserve"> RAM</w:t>
                      </w:r>
                      <w:r w:rsidR="007744DF">
                        <w:rPr>
                          <w:sz w:val="22"/>
                          <w:szCs w:val="22"/>
                          <w:lang w:val="en-GB"/>
                        </w:rPr>
                        <w:t>, battery power, pixel resolution height</w:t>
                      </w:r>
                      <w:r w:rsidR="00D96FD4">
                        <w:rPr>
                          <w:sz w:val="22"/>
                          <w:szCs w:val="22"/>
                          <w:lang w:val="en-GB"/>
                        </w:rPr>
                        <w:t>,</w:t>
                      </w:r>
                      <w:r w:rsidR="007744DF">
                        <w:rPr>
                          <w:sz w:val="22"/>
                          <w:szCs w:val="22"/>
                          <w:lang w:val="en-GB"/>
                        </w:rPr>
                        <w:t xml:space="preserve"> and width</w:t>
                      </w:r>
                      <w:r w:rsidR="00EE49C8">
                        <w:rPr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7A75F2BA" w14:textId="7CBAE74A" w:rsidR="00EE70E9" w:rsidRPr="007177A3" w:rsidRDefault="00EE70E9" w:rsidP="00EE70E9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76" w:lineRule="auto"/>
                        <w:jc w:val="both"/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</w:pPr>
                      <w:r w:rsidRPr="007177A3">
                        <w:rPr>
                          <w:sz w:val="22"/>
                          <w:szCs w:val="22"/>
                        </w:rPr>
                        <w:t>The phones which support 4G and 3G share the same price range</w:t>
                      </w:r>
                    </w:p>
                    <w:p w14:paraId="224BA01F" w14:textId="4A4A84BA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7D2A7A4" w14:textId="577610C6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76E5FBB" w14:textId="105B870B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2585903" w14:textId="325B7B6B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A9A7B9A" w14:textId="1384CAF1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86A4D19" w14:textId="511CB835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5D3BA52" w14:textId="369FB94D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8948CD3" w14:textId="65EB49ED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E7FE9AF" w14:textId="5C349738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89A2578" w14:textId="7C9C5C89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596DBD9" w14:textId="577CD2D8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AB19F74" w14:textId="3B3F1010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D58175E" w14:textId="37855E05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274BCD0" w14:textId="237C269F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CE257EF" w14:textId="4254522D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7E166FC" w14:textId="5D3894D5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EB28D90" w14:textId="02EDB385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40C9F80" w14:textId="234FD575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8BCBFE5" w14:textId="0C1A9E98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442DDFF" w14:textId="444B62FE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B217EB8" w14:textId="6F072784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083E885" w14:textId="5F7BE9A4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FBF22AE" w14:textId="52A233F1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3AF9060" w14:textId="714274F6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D8DE327" w14:textId="6750044A" w:rsid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3C182C6" w14:textId="77777777" w:rsidR="00EE70E9" w:rsidRPr="00EE70E9" w:rsidRDefault="00EE70E9" w:rsidP="00EE70E9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177A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0FAFC42" wp14:editId="55BA8BE7">
                <wp:simplePos x="0" y="0"/>
                <wp:positionH relativeFrom="column">
                  <wp:posOffset>3589020</wp:posOffset>
                </wp:positionH>
                <wp:positionV relativeFrom="paragraph">
                  <wp:posOffset>1691640</wp:posOffset>
                </wp:positionV>
                <wp:extent cx="2689860" cy="2979420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2979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9C55" w14:textId="6C2124C9" w:rsidR="00977F8E" w:rsidRPr="00977F8E" w:rsidRDefault="00977F8E" w:rsidP="00977F8E">
                            <w:pPr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977F8E">
                              <w:rPr>
                                <w:b/>
                                <w:bCs/>
                                <w:lang w:val="en-GB"/>
                              </w:rPr>
                              <w:t>Ram vs Price</w:t>
                            </w:r>
                          </w:p>
                          <w:p w14:paraId="0CD70407" w14:textId="034A394A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1846D73" wp14:editId="7426A287">
                                  <wp:extent cx="2240280" cy="2514600"/>
                                  <wp:effectExtent l="0" t="0" r="7620" b="0"/>
                                  <wp:docPr id="185" name="Picture 185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" name="Picture 185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0280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15C12F" w14:textId="3FA106A2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F885789" w14:textId="4C92DEB6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976D1F2" w14:textId="1E6104FC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B0909BF" w14:textId="74C7A1D3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99819C2" w14:textId="4B20F5ED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A8765C1" w14:textId="47578317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34CEB5E" w14:textId="38EE18BD" w:rsid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137EF38" w14:textId="6C9E2147" w:rsidR="00977F8E" w:rsidRPr="00977F8E" w:rsidRDefault="00977F8E" w:rsidP="00977F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AFC42" id="Rectangle 184" o:spid="_x0000_s1029" style="position:absolute;margin-left:282.6pt;margin-top:133.2pt;width:211.8pt;height:234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" fillcolor="white [3201]" stroked="f" strokeweight="1pt">
                <v:textbox>
                  <w:txbxContent>
                    <w:p w14:paraId="41A09C55" w14:textId="6C2124C9" w:rsidR="00977F8E" w:rsidRPr="00977F8E" w:rsidRDefault="00977F8E" w:rsidP="00977F8E">
                      <w:pPr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 w:rsidRPr="00977F8E">
                        <w:rPr>
                          <w:b/>
                          <w:bCs/>
                          <w:lang w:val="en-GB"/>
                        </w:rPr>
                        <w:t>Ram vs Price</w:t>
                      </w:r>
                    </w:p>
                    <w:p w14:paraId="0CD70407" w14:textId="034A394A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1846D73" wp14:editId="7426A287">
                            <wp:extent cx="2240280" cy="2514600"/>
                            <wp:effectExtent l="0" t="0" r="7620" b="0"/>
                            <wp:docPr id="185" name="Picture 185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" name="Picture 185" descr="Diagram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0280" cy="251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15C12F" w14:textId="3FA106A2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F885789" w14:textId="4C92DEB6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976D1F2" w14:textId="1E6104FC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B0909BF" w14:textId="74C7A1D3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99819C2" w14:textId="4B20F5ED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A8765C1" w14:textId="47578317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34CEB5E" w14:textId="38EE18BD" w:rsid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137EF38" w14:textId="6C9E2147" w:rsidR="00977F8E" w:rsidRPr="00977F8E" w:rsidRDefault="00977F8E" w:rsidP="00977F8E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D4EE0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17074ED" wp14:editId="28075B3D">
                <wp:simplePos x="0" y="0"/>
                <wp:positionH relativeFrom="margin">
                  <wp:align>left</wp:align>
                </wp:positionH>
                <wp:positionV relativeFrom="paragraph">
                  <wp:posOffset>922020</wp:posOffset>
                </wp:positionV>
                <wp:extent cx="3489960" cy="2987040"/>
                <wp:effectExtent l="0" t="0" r="15240" b="2286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298704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7008B" w14:textId="10AC26A1" w:rsidR="003C4EB5" w:rsidRDefault="003C4EB5" w:rsidP="003C4EB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A776EF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INTRODUCTION</w:t>
                            </w:r>
                          </w:p>
                          <w:p w14:paraId="398C6936" w14:textId="6B47A9C8" w:rsidR="00D7598A" w:rsidRDefault="003C4EB5" w:rsidP="004D4EE0">
                            <w:pPr>
                              <w:spacing w:line="276" w:lineRule="auto"/>
                              <w:jc w:val="both"/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</w:pPr>
                            <w:r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The most difficult challenge 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that is faced by b</w:t>
                            </w:r>
                            <w:r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usiness companies 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is 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selecting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the best price for their new products. To solve this problem Machine Learning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(ML)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algorithms are developed</w:t>
                            </w:r>
                            <w:r w:rsidR="00687F7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to predict the price of the new product</w:t>
                            </w:r>
                            <w:r w:rsidR="00687F7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, 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based on features o</w:t>
                            </w:r>
                            <w:r w:rsidR="004B19C6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f existing</w:t>
                            </w:r>
                            <w:r w:rsidR="00F42821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</w:t>
                            </w:r>
                            <w:r w:rsidR="0064397A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similar </w:t>
                            </w:r>
                            <w:r w:rsidR="00562252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products</w:t>
                            </w:r>
                            <w:r w:rsidR="008A38C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.</w:t>
                            </w:r>
                          </w:p>
                          <w:p w14:paraId="75CBA33F" w14:textId="56A37B6C" w:rsidR="00F42821" w:rsidRDefault="00D7598A" w:rsidP="004D4EE0">
                            <w:p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The </w:t>
                            </w:r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aim of this project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is to predict the price range of mobile</w:t>
                            </w:r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phones,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based on features </w:t>
                            </w:r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such as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RAM, internal memory</w:t>
                            </w:r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, and other features. This problem is not about predicting the actual price of the phone (</w:t>
                            </w:r>
                            <w:proofErr w:type="spellStart"/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i.e</w:t>
                            </w:r>
                            <w:proofErr w:type="spellEnd"/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not a regression) but is about predicting </w:t>
                            </w:r>
                            <w:r w:rsidR="004D4EE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the </w:t>
                            </w:r>
                            <w:r w:rsidR="00045685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price range which can be </w:t>
                            </w:r>
                            <w:r w:rsidR="003C4EB5"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either </w:t>
                            </w:r>
                            <w:r w:rsidR="003C4EB5" w:rsidRPr="00B61AEE">
                              <w:rPr>
                                <w:sz w:val="22"/>
                                <w:szCs w:val="22"/>
                                <w:lang w:val="en-GB"/>
                              </w:rPr>
                              <w:t>low (0), medium(1), high(2), or very high (3)</w:t>
                            </w:r>
                            <w:r w:rsidR="004D4EE0">
                              <w:rPr>
                                <w:sz w:val="22"/>
                                <w:szCs w:val="22"/>
                                <w:lang w:val="en-GB"/>
                              </w:rPr>
                              <w:t>.</w:t>
                            </w:r>
                          </w:p>
                          <w:p w14:paraId="1F53717D" w14:textId="5B628405" w:rsidR="003C4EB5" w:rsidRPr="003C4EB5" w:rsidRDefault="006259DD" w:rsidP="004D4EE0">
                            <w:p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Five 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ML</w:t>
                            </w:r>
                            <w:r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algorithms </w:t>
                            </w:r>
                            <w:r w:rsidR="004407BB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such as</w:t>
                            </w:r>
                            <w:r w:rsidRPr="00B61AEE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Random Forest, Support Vector Machine (SVM), Naïve Bayes,</w:t>
                            </w:r>
                            <w:r w:rsidR="00363A67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Extreme Gradient Boost (</w:t>
                            </w:r>
                            <w:proofErr w:type="spellStart"/>
                            <w:r w:rsidR="004D4EE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xgboost</w:t>
                            </w:r>
                            <w:proofErr w:type="spellEnd"/>
                            <w:r w:rsidR="00363A67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)</w:t>
                            </w:r>
                            <w:r w:rsidR="004D4EE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,</w:t>
                            </w:r>
                            <w:r w:rsidR="00363A67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and Decision Tree </w:t>
                            </w:r>
                            <w:r w:rsidR="004D4EE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>will be</w:t>
                            </w:r>
                            <w:r w:rsidR="00363A67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tested and evaluated to find the best estimator for</w:t>
                            </w:r>
                            <w:r w:rsidR="004D4EE0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solving</w:t>
                            </w:r>
                            <w:r w:rsidR="0064397A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this</w:t>
                            </w:r>
                            <w:r w:rsidR="00363A67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 proble</w:t>
                            </w:r>
                            <w:r w:rsidR="004407BB">
                              <w:rPr>
                                <w:color w:val="000000"/>
                                <w:sz w:val="22"/>
                                <w:szCs w:val="22"/>
                                <w:lang w:eastAsia="en-BE"/>
                              </w:rPr>
                              <w:t xml:space="preserve">m. </w:t>
                            </w:r>
                          </w:p>
                          <w:p w14:paraId="3D55AB08" w14:textId="77777777" w:rsidR="003C4EB5" w:rsidRPr="003C4EB5" w:rsidRDefault="003C4EB5" w:rsidP="003C4EB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074ED" id="Rectangle 168" o:spid="_x0000_s1030" style="position:absolute;margin-left:0;margin-top:72.6pt;width:274.8pt;height:235.2pt;z-index:25168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" fillcolor="white [3201]" strokecolor="#5b9bd5 [3208]" strokeweight=".25pt">
                <v:stroke dashstyle="1 1"/>
                <v:textbox>
                  <w:txbxContent>
                    <w:p w14:paraId="02E7008B" w14:textId="10AC26A1" w:rsidR="003C4EB5" w:rsidRDefault="003C4EB5" w:rsidP="003C4EB5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A776EF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INTRODUCTION</w:t>
                      </w:r>
                    </w:p>
                    <w:p w14:paraId="398C6936" w14:textId="6B47A9C8" w:rsidR="00D7598A" w:rsidRDefault="003C4EB5" w:rsidP="004D4EE0">
                      <w:pPr>
                        <w:spacing w:line="276" w:lineRule="auto"/>
                        <w:jc w:val="both"/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</w:pPr>
                      <w:r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The most difficult challenge 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that is faced by b</w:t>
                      </w:r>
                      <w:r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usiness companies 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is 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selecting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the best price for their new products. To solve this problem Machine Learning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(ML)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algorithms are developed</w:t>
                      </w:r>
                      <w:r w:rsidR="00687F7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to predict the price of the new product</w:t>
                      </w:r>
                      <w:r w:rsidR="00687F7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, 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based on features o</w:t>
                      </w:r>
                      <w:r w:rsidR="004B19C6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f existing</w:t>
                      </w:r>
                      <w:r w:rsidR="00F42821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</w:t>
                      </w:r>
                      <w:r w:rsidR="0064397A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similar </w:t>
                      </w:r>
                      <w:r w:rsidR="00562252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products</w:t>
                      </w:r>
                      <w:r w:rsidR="008A38C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.</w:t>
                      </w:r>
                    </w:p>
                    <w:p w14:paraId="75CBA33F" w14:textId="56A37B6C" w:rsidR="00F42821" w:rsidRDefault="00D7598A" w:rsidP="004D4EE0">
                      <w:p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The </w:t>
                      </w:r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aim of this project</w:t>
                      </w:r>
                      <w:r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is to predict the price range of mobile</w:t>
                      </w:r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phones, </w:t>
                      </w:r>
                      <w:r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based on features </w:t>
                      </w:r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such as</w:t>
                      </w:r>
                      <w:r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RAM, internal memory</w:t>
                      </w:r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, and other features. This problem is not about predicting the actual price of the phone (</w:t>
                      </w:r>
                      <w:proofErr w:type="spellStart"/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i.e</w:t>
                      </w:r>
                      <w:proofErr w:type="spellEnd"/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not a regression) but is about predicting </w:t>
                      </w:r>
                      <w:r w:rsidR="004D4EE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the </w:t>
                      </w:r>
                      <w:r w:rsidR="00045685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price range which can be </w:t>
                      </w:r>
                      <w:r w:rsidR="003C4EB5"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either </w:t>
                      </w:r>
                      <w:r w:rsidR="003C4EB5" w:rsidRPr="00B61AEE">
                        <w:rPr>
                          <w:sz w:val="22"/>
                          <w:szCs w:val="22"/>
                          <w:lang w:val="en-GB"/>
                        </w:rPr>
                        <w:t>low (0), medium(1), high(2), or very high (3)</w:t>
                      </w:r>
                      <w:r w:rsidR="004D4EE0">
                        <w:rPr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1F53717D" w14:textId="5B628405" w:rsidR="003C4EB5" w:rsidRPr="003C4EB5" w:rsidRDefault="006259DD" w:rsidP="004D4EE0">
                      <w:p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Five 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ML</w:t>
                      </w:r>
                      <w:r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algorithms </w:t>
                      </w:r>
                      <w:r w:rsidR="004407BB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such as</w:t>
                      </w:r>
                      <w:r w:rsidRPr="00B61AEE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Random Forest, Support Vector Machine (SVM), Naïve Bayes,</w:t>
                      </w:r>
                      <w:r w:rsidR="00363A67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Extreme Gradient Boost (</w:t>
                      </w:r>
                      <w:proofErr w:type="spellStart"/>
                      <w:r w:rsidR="004D4EE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xgboost</w:t>
                      </w:r>
                      <w:proofErr w:type="spellEnd"/>
                      <w:r w:rsidR="00363A67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)</w:t>
                      </w:r>
                      <w:r w:rsidR="004D4EE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,</w:t>
                      </w:r>
                      <w:r w:rsidR="00363A67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and Decision Tree </w:t>
                      </w:r>
                      <w:r w:rsidR="004D4EE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>will be</w:t>
                      </w:r>
                      <w:r w:rsidR="00363A67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tested and evaluated to find the best estimator for</w:t>
                      </w:r>
                      <w:r w:rsidR="004D4EE0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solving</w:t>
                      </w:r>
                      <w:r w:rsidR="0064397A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this</w:t>
                      </w:r>
                      <w:r w:rsidR="00363A67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 proble</w:t>
                      </w:r>
                      <w:r w:rsidR="004407BB">
                        <w:rPr>
                          <w:color w:val="000000"/>
                          <w:sz w:val="22"/>
                          <w:szCs w:val="22"/>
                          <w:lang w:eastAsia="en-BE"/>
                        </w:rPr>
                        <w:t xml:space="preserve">m. </w:t>
                      </w:r>
                    </w:p>
                    <w:p w14:paraId="3D55AB08" w14:textId="77777777" w:rsidR="003C4EB5" w:rsidRPr="003C4EB5" w:rsidRDefault="003C4EB5" w:rsidP="003C4EB5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D4EE0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3DC379F" wp14:editId="23312D1C">
                <wp:simplePos x="0" y="0"/>
                <wp:positionH relativeFrom="margin">
                  <wp:align>left</wp:align>
                </wp:positionH>
                <wp:positionV relativeFrom="paragraph">
                  <wp:posOffset>3970020</wp:posOffset>
                </wp:positionV>
                <wp:extent cx="3505200" cy="762000"/>
                <wp:effectExtent l="0" t="0" r="19050" b="1905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76200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3BC6C" w14:textId="24138CE2" w:rsidR="00917F5C" w:rsidRDefault="00917F5C" w:rsidP="00917F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917F5C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DATA</w:t>
                            </w:r>
                          </w:p>
                          <w:p w14:paraId="1D109272" w14:textId="69795025" w:rsidR="00917F5C" w:rsidRPr="00953046" w:rsidRDefault="00917F5C" w:rsidP="004D4EE0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The data used was collected from Kaggle [1</w:t>
                            </w:r>
                            <w:r w:rsidR="00953046" w:rsidRP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]</w:t>
                            </w:r>
                            <w:r w:rsid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which</w:t>
                            </w:r>
                            <w:r w:rsidRP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consists of 2000 samples with 21 </w:t>
                            </w:r>
                            <w:r w:rsidR="00953046" w:rsidRP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features</w:t>
                            </w:r>
                            <w:r w:rsid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such as RAM,</w:t>
                            </w:r>
                            <w:r w:rsidR="00DF2B37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</w:t>
                            </w:r>
                            <w:r w:rsid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battery power,</w:t>
                            </w:r>
                            <w:r w:rsidR="00DF2B37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size of</w:t>
                            </w:r>
                            <w:r w:rsid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internal memory</w:t>
                            </w:r>
                            <w:r w:rsidR="00DF2B37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,</w:t>
                            </w:r>
                            <w:r w:rsidR="00953046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</w:t>
                            </w:r>
                            <w:r w:rsidR="00DF2B37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and other features</w:t>
                            </w:r>
                            <w:r w:rsidR="00AE7BF0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>.</w:t>
                            </w:r>
                            <w:r w:rsidR="00DF2B37">
                              <w:rPr>
                                <w:color w:val="000000"/>
                                <w:sz w:val="22"/>
                                <w:szCs w:val="22"/>
                                <w:lang w:val="en-GB" w:eastAsia="en-BE"/>
                              </w:rPr>
                              <w:t xml:space="preserve"> </w:t>
                            </w:r>
                          </w:p>
                          <w:p w14:paraId="5D605C48" w14:textId="54C12340" w:rsidR="00917F5C" w:rsidRDefault="00917F5C" w:rsidP="00917F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</w:p>
                          <w:p w14:paraId="10723A13" w14:textId="092AACFE" w:rsidR="00917F5C" w:rsidRDefault="00917F5C" w:rsidP="00917F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</w:p>
                          <w:p w14:paraId="453B47B1" w14:textId="77777777" w:rsidR="00917F5C" w:rsidRPr="00917F5C" w:rsidRDefault="00917F5C" w:rsidP="00917F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C379F" id="Rectangle 181" o:spid="_x0000_s1031" style="position:absolute;margin-left:0;margin-top:312.6pt;width:276pt;height:60pt;z-index:251694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" fillcolor="white [3201]" strokecolor="#5b9bd5 [3208]" strokeweight=".25pt">
                <v:stroke dashstyle="1 1"/>
                <v:textbox>
                  <w:txbxContent>
                    <w:p w14:paraId="4B43BC6C" w14:textId="24138CE2" w:rsidR="00917F5C" w:rsidRDefault="00917F5C" w:rsidP="00917F5C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917F5C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DATA</w:t>
                      </w:r>
                    </w:p>
                    <w:p w14:paraId="1D109272" w14:textId="69795025" w:rsidR="00917F5C" w:rsidRPr="00953046" w:rsidRDefault="00917F5C" w:rsidP="004D4EE0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sz w:val="22"/>
                          <w:szCs w:val="22"/>
                          <w:lang w:val="en-GB"/>
                        </w:rPr>
                      </w:pPr>
                      <w:r w:rsidRP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The data used was collected from Kaggle [1</w:t>
                      </w:r>
                      <w:r w:rsidR="00953046" w:rsidRP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]</w:t>
                      </w:r>
                      <w:r w:rsid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which</w:t>
                      </w:r>
                      <w:r w:rsidRP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consists of 2000 samples with 21 </w:t>
                      </w:r>
                      <w:r w:rsidR="00953046" w:rsidRP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features</w:t>
                      </w:r>
                      <w:r w:rsid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such as RAM,</w:t>
                      </w:r>
                      <w:r w:rsidR="00DF2B37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</w:t>
                      </w:r>
                      <w:r w:rsid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battery power,</w:t>
                      </w:r>
                      <w:r w:rsidR="00DF2B37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size of</w:t>
                      </w:r>
                      <w:r w:rsid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internal memory</w:t>
                      </w:r>
                      <w:r w:rsidR="00DF2B37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,</w:t>
                      </w:r>
                      <w:r w:rsidR="00953046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</w:t>
                      </w:r>
                      <w:r w:rsidR="00DF2B37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and other features</w:t>
                      </w:r>
                      <w:r w:rsidR="00AE7BF0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>.</w:t>
                      </w:r>
                      <w:r w:rsidR="00DF2B37">
                        <w:rPr>
                          <w:color w:val="000000"/>
                          <w:sz w:val="22"/>
                          <w:szCs w:val="22"/>
                          <w:lang w:val="en-GB" w:eastAsia="en-BE"/>
                        </w:rPr>
                        <w:t xml:space="preserve"> </w:t>
                      </w:r>
                    </w:p>
                    <w:p w14:paraId="5D605C48" w14:textId="54C12340" w:rsidR="00917F5C" w:rsidRDefault="00917F5C" w:rsidP="00917F5C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</w:p>
                    <w:p w14:paraId="10723A13" w14:textId="092AACFE" w:rsidR="00917F5C" w:rsidRDefault="00917F5C" w:rsidP="00917F5C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</w:p>
                    <w:p w14:paraId="453B47B1" w14:textId="77777777" w:rsidR="00917F5C" w:rsidRPr="00917F5C" w:rsidRDefault="00917F5C" w:rsidP="00917F5C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A38C0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EEAAABD" wp14:editId="60E33606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855595" cy="777240"/>
                <wp:effectExtent l="0" t="0" r="20955" b="2286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95" cy="7772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C1232" w14:textId="24855397" w:rsidR="004F15C7" w:rsidRPr="008A38C0" w:rsidRDefault="004F15C7" w:rsidP="004F15C7">
                            <w:pPr>
                              <w:pStyle w:val="Heading2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8C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Universitat</w:t>
                            </w:r>
                            <w:proofErr w:type="spellEnd"/>
                            <w:r w:rsidRPr="008A38C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A38C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  <w:t>P</w:t>
                            </w:r>
                            <w:proofErr w:type="spellStart"/>
                            <w:r w:rsidRPr="008A38C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olitecnica</w:t>
                            </w:r>
                            <w:proofErr w:type="spellEnd"/>
                            <w:r w:rsidRPr="008A38C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A3B3B99" w14:textId="75190DB7" w:rsidR="004F15C7" w:rsidRPr="008A38C0" w:rsidRDefault="004F15C7" w:rsidP="004F15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8A38C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  <w:t xml:space="preserve">De </w:t>
                            </w:r>
                            <w:proofErr w:type="spellStart"/>
                            <w:r w:rsidRPr="008A38C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  <w:t>Catalunya</w:t>
                            </w:r>
                            <w:proofErr w:type="spellEnd"/>
                          </w:p>
                          <w:p w14:paraId="5D301A38" w14:textId="52B10E11" w:rsidR="00316AE2" w:rsidRPr="008A38C0" w:rsidRDefault="00316AE2" w:rsidP="004F15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8A38C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BE"/>
                              </w:rPr>
                              <w:t>(UPC)</w:t>
                            </w:r>
                          </w:p>
                          <w:p w14:paraId="74563DC0" w14:textId="2B8BEE48" w:rsidR="004F15C7" w:rsidRPr="004F15C7" w:rsidRDefault="004F15C7" w:rsidP="004F15C7">
                            <w:pPr>
                              <w:rPr>
                                <w:rFonts w:ascii="Arial" w:hAnsi="Arial" w:cs="Arial"/>
                                <w:color w:val="5B9BD5" w:themeColor="accent5"/>
                                <w:sz w:val="24"/>
                                <w:szCs w:val="24"/>
                                <w:lang w:val="fr-BE"/>
                              </w:rPr>
                            </w:pPr>
                          </w:p>
                          <w:p w14:paraId="3240F9A1" w14:textId="77777777" w:rsidR="004F15C7" w:rsidRPr="004F15C7" w:rsidRDefault="004F15C7" w:rsidP="004F15C7">
                            <w:pPr>
                              <w:rPr>
                                <w:rFonts w:ascii="Arial" w:hAnsi="Arial" w:cs="Arial"/>
                                <w:color w:val="5B9BD5" w:themeColor="accent5"/>
                                <w:sz w:val="24"/>
                                <w:szCs w:val="24"/>
                                <w:lang w:val="fr-BE"/>
                              </w:rPr>
                            </w:pPr>
                          </w:p>
                          <w:p w14:paraId="30EF2A51" w14:textId="5EE0D075" w:rsidR="004F15C7" w:rsidRPr="004F15C7" w:rsidRDefault="004F15C7" w:rsidP="004F15C7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fr-B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AAABD" id="Rectangle 155" o:spid="_x0000_s1032" style="position:absolute;margin-left:0;margin-top:.6pt;width:224.85pt;height:61.2pt;z-index:251681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" fillcolor="#deeaf6 [664]" strokecolor="#5b9bd5 [3208]" strokeweight=".25pt">
                <v:stroke dashstyle="1 1"/>
                <v:textbox>
                  <w:txbxContent>
                    <w:p w14:paraId="10AC1232" w14:textId="24855397" w:rsidR="004F15C7" w:rsidRPr="008A38C0" w:rsidRDefault="004F15C7" w:rsidP="004F15C7">
                      <w:pPr>
                        <w:pStyle w:val="Heading2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8A38C0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Universitat</w:t>
                      </w:r>
                      <w:proofErr w:type="spellEnd"/>
                      <w:r w:rsidRPr="008A38C0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8A38C0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  <w:t>P</w:t>
                      </w:r>
                      <w:proofErr w:type="spellStart"/>
                      <w:r w:rsidRPr="008A38C0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olitecnica</w:t>
                      </w:r>
                      <w:proofErr w:type="spellEnd"/>
                      <w:r w:rsidRPr="008A38C0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A3B3B99" w14:textId="75190DB7" w:rsidR="004F15C7" w:rsidRPr="008A38C0" w:rsidRDefault="004F15C7" w:rsidP="004F15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</w:pPr>
                      <w:r w:rsidRPr="008A38C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  <w:t xml:space="preserve">De </w:t>
                      </w:r>
                      <w:proofErr w:type="spellStart"/>
                      <w:r w:rsidRPr="008A38C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  <w:t>Catalunya</w:t>
                      </w:r>
                      <w:proofErr w:type="spellEnd"/>
                    </w:p>
                    <w:p w14:paraId="5D301A38" w14:textId="52B10E11" w:rsidR="00316AE2" w:rsidRPr="008A38C0" w:rsidRDefault="00316AE2" w:rsidP="004F15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</w:pPr>
                      <w:r w:rsidRPr="008A38C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fr-BE"/>
                        </w:rPr>
                        <w:t>(UPC)</w:t>
                      </w:r>
                    </w:p>
                    <w:p w14:paraId="74563DC0" w14:textId="2B8BEE48" w:rsidR="004F15C7" w:rsidRPr="004F15C7" w:rsidRDefault="004F15C7" w:rsidP="004F15C7">
                      <w:pPr>
                        <w:rPr>
                          <w:rFonts w:ascii="Arial" w:hAnsi="Arial" w:cs="Arial"/>
                          <w:color w:val="5B9BD5" w:themeColor="accent5"/>
                          <w:sz w:val="24"/>
                          <w:szCs w:val="24"/>
                          <w:lang w:val="fr-BE"/>
                        </w:rPr>
                      </w:pPr>
                    </w:p>
                    <w:p w14:paraId="3240F9A1" w14:textId="77777777" w:rsidR="004F15C7" w:rsidRPr="004F15C7" w:rsidRDefault="004F15C7" w:rsidP="004F15C7">
                      <w:pPr>
                        <w:rPr>
                          <w:rFonts w:ascii="Arial" w:hAnsi="Arial" w:cs="Arial"/>
                          <w:color w:val="5B9BD5" w:themeColor="accent5"/>
                          <w:sz w:val="24"/>
                          <w:szCs w:val="24"/>
                          <w:lang w:val="fr-BE"/>
                        </w:rPr>
                      </w:pPr>
                    </w:p>
                    <w:p w14:paraId="30EF2A51" w14:textId="5EE0D075" w:rsidR="004F15C7" w:rsidRPr="004F15C7" w:rsidRDefault="004F15C7" w:rsidP="004F15C7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fr-B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E7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0FFFD3F" wp14:editId="343FC884">
                <wp:simplePos x="0" y="0"/>
                <wp:positionH relativeFrom="column">
                  <wp:posOffset>1767840</wp:posOffset>
                </wp:positionH>
                <wp:positionV relativeFrom="paragraph">
                  <wp:posOffset>83820</wp:posOffset>
                </wp:positionV>
                <wp:extent cx="1005840" cy="594360"/>
                <wp:effectExtent l="0" t="0" r="22860" b="1524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943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129E2" w14:textId="7860A481" w:rsidR="008463CE" w:rsidRPr="008463CE" w:rsidRDefault="00AA6E74" w:rsidP="008463C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E93DBE1" wp14:editId="15DAF8E5">
                                  <wp:extent cx="701040" cy="490220"/>
                                  <wp:effectExtent l="0" t="0" r="3810" b="5080"/>
                                  <wp:docPr id="182" name="Picture 182" descr="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Picture 182" descr="Ic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1040" cy="490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FFFD3F" id="Rectangle 161" o:spid="_x0000_s1033" style="position:absolute;margin-left:139.2pt;margin-top:6.6pt;width:79.2pt;height:46.8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" fillcolor="#deeaf6 [664]" strokecolor="#deeaf6 [664]" strokeweight="1pt">
                <v:textbox>
                  <w:txbxContent>
                    <w:p w14:paraId="6D5129E2" w14:textId="7860A481" w:rsidR="008463CE" w:rsidRPr="008463CE" w:rsidRDefault="00AA6E74" w:rsidP="008463CE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E93DBE1" wp14:editId="15DAF8E5">
                            <wp:extent cx="701040" cy="490220"/>
                            <wp:effectExtent l="0" t="0" r="3810" b="5080"/>
                            <wp:docPr id="182" name="Picture 182" descr="Ic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Picture 182" descr="Icon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1040" cy="490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D460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0681C95" wp14:editId="0E1E2917">
                <wp:simplePos x="0" y="0"/>
                <wp:positionH relativeFrom="margin">
                  <wp:align>left</wp:align>
                </wp:positionH>
                <wp:positionV relativeFrom="paragraph">
                  <wp:posOffset>8892540</wp:posOffset>
                </wp:positionV>
                <wp:extent cx="12336780" cy="731520"/>
                <wp:effectExtent l="0" t="0" r="26670" b="114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6780" cy="731520"/>
                        </a:xfrm>
                        <a:prstGeom prst="rect">
                          <a:avLst/>
                        </a:prstGeom>
                        <a:ln w="3175">
                          <a:prstDash val="sysDash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70BE3" w14:textId="451DE5A2" w:rsidR="00015EE8" w:rsidRPr="00687F75" w:rsidRDefault="00015EE8" w:rsidP="00015E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687F75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REFERENCES</w:t>
                            </w:r>
                          </w:p>
                          <w:p w14:paraId="529EE0E7" w14:textId="0C1BDAEC" w:rsidR="00015EE8" w:rsidRDefault="00015EE8" w:rsidP="00405B22">
                            <w:pPr>
                              <w:pStyle w:val="Bibliography"/>
                              <w:spacing w:after="0" w:line="276" w:lineRule="auto"/>
                              <w:ind w:left="720" w:hanging="720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015EE8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 xml:space="preserve">[1] A.Sharma. (2018). </w:t>
                            </w:r>
                            <w:r w:rsidRPr="00015EE8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>Mobile Price Classification</w:t>
                            </w:r>
                            <w:r w:rsidRPr="00015EE8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 xml:space="preserve">. Retrieved from Kaggle: </w:t>
                            </w:r>
                            <w:hyperlink r:id="rId15" w:history="1">
                              <w:r w:rsidRPr="0096783B">
                                <w:rPr>
                                  <w:rStyle w:val="Hyperlink"/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  <w:lang w:val="en-GB"/>
                                </w:rPr>
                                <w:t>https://www.kaggle.com/datasets/iabhishekofficial/mobile-price-classification?select=train.csv</w:t>
                              </w:r>
                            </w:hyperlink>
                          </w:p>
                          <w:p w14:paraId="23AA38B9" w14:textId="3C608561" w:rsidR="00B61AEE" w:rsidRDefault="00B61AEE" w:rsidP="00405B22">
                            <w:pPr>
                              <w:spacing w:line="276" w:lineRule="auto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[2] </w:t>
                            </w:r>
                            <w:r w:rsidRPr="00B61AEE"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t xml:space="preserve">J.Brownlee. (2020, July 31). </w:t>
                            </w:r>
                            <w:r w:rsidRPr="00B61AEE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lang w:val="en-GB"/>
                              </w:rPr>
                              <w:t>How to configure k-fold-cross-validation</w:t>
                            </w:r>
                            <w:r w:rsidRPr="00B61AEE"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t xml:space="preserve">. Retrieved from Machine Learning Mastery: </w:t>
                            </w:r>
                            <w:hyperlink r:id="rId16" w:history="1">
                              <w:r w:rsidRPr="0096783B">
                                <w:rPr>
                                  <w:rStyle w:val="Hyperlink"/>
                                  <w:noProof/>
                                  <w:lang w:val="en-GB"/>
                                </w:rPr>
                                <w:t>https://machinelearningmastery.com/how-to-configure-k-fold-cross-validation/</w:t>
                              </w:r>
                            </w:hyperlink>
                          </w:p>
                          <w:p w14:paraId="5DE9A384" w14:textId="26730B0B" w:rsidR="00363A67" w:rsidRDefault="00363A67" w:rsidP="00405B22">
                            <w:pPr>
                              <w:spacing w:line="276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 xml:space="preserve">[3] </w:t>
                            </w:r>
                            <w:r w:rsidRPr="00405B22"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t xml:space="preserve">J.Brownlee. (2020, April 8). </w:t>
                            </w:r>
                            <w:r w:rsidRPr="00405B22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lang w:val="en-GB"/>
                              </w:rPr>
                              <w:t>4 Types of Classification in Machine Learning</w:t>
                            </w:r>
                            <w:r w:rsidRPr="00405B22"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t xml:space="preserve">. Retrieved from Machine Learning Mastery: </w:t>
                            </w:r>
                            <w:hyperlink r:id="rId17" w:history="1">
                              <w:r w:rsidR="00405B22" w:rsidRPr="0096783B">
                                <w:rPr>
                                  <w:rStyle w:val="Hyperlink"/>
                                  <w:rFonts w:ascii="Arial" w:hAnsi="Arial" w:cs="Arial"/>
                                  <w:noProof/>
                                  <w:lang w:val="en-GB"/>
                                </w:rPr>
                                <w:t>https://machinelearningmastery.com/types-of-classification-in-machine-learning/</w:t>
                              </w:r>
                            </w:hyperlink>
                          </w:p>
                          <w:p w14:paraId="3FDBDC02" w14:textId="77777777" w:rsidR="00405B22" w:rsidRDefault="00405B22" w:rsidP="00B61AEE">
                            <w:pPr>
                              <w:rPr>
                                <w:noProof/>
                                <w:lang w:val="en-GB"/>
                              </w:rPr>
                            </w:pPr>
                          </w:p>
                          <w:p w14:paraId="64724A39" w14:textId="77777777" w:rsidR="00B61AEE" w:rsidRPr="00B61AEE" w:rsidRDefault="00B61AEE" w:rsidP="00B61AEE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81C95" id="Rectangle 176" o:spid="_x0000_s1034" style="position:absolute;margin-left:0;margin-top:700.2pt;width:971.4pt;height:57.6pt;z-index:25169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" fillcolor="white [3201]" strokecolor="#5b9bd5 [3208]" strokeweight=".25pt">
                <v:stroke dashstyle="3 1"/>
                <v:textbox>
                  <w:txbxContent>
                    <w:p w14:paraId="7B070BE3" w14:textId="451DE5A2" w:rsidR="00015EE8" w:rsidRPr="00687F75" w:rsidRDefault="00015EE8" w:rsidP="00015EE8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687F75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REFERENCES</w:t>
                      </w:r>
                    </w:p>
                    <w:p w14:paraId="529EE0E7" w14:textId="0C1BDAEC" w:rsidR="00015EE8" w:rsidRDefault="00015EE8" w:rsidP="00405B22">
                      <w:pPr>
                        <w:pStyle w:val="Bibliography"/>
                        <w:spacing w:after="0" w:line="276" w:lineRule="auto"/>
                        <w:ind w:left="720" w:hanging="720"/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en-GB"/>
                        </w:rPr>
                      </w:pPr>
                      <w:r w:rsidRPr="00015EE8"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en-GB"/>
                        </w:rPr>
                        <w:t xml:space="preserve">[1] A.Sharma. (2018). </w:t>
                      </w:r>
                      <w:r w:rsidRPr="00015EE8"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  <w:lang w:val="en-GB"/>
                        </w:rPr>
                        <w:t>Mobile Price Classification</w:t>
                      </w:r>
                      <w:r w:rsidRPr="00015EE8">
                        <w:rPr>
                          <w:rFonts w:ascii="Arial" w:hAnsi="Arial" w:cs="Arial"/>
                          <w:noProof/>
                          <w:sz w:val="20"/>
                          <w:szCs w:val="20"/>
                          <w:lang w:val="en-GB"/>
                        </w:rPr>
                        <w:t xml:space="preserve">. Retrieved from Kaggle: </w:t>
                      </w:r>
                      <w:hyperlink r:id="rId18" w:history="1">
                        <w:r w:rsidRPr="0096783B">
                          <w:rPr>
                            <w:rStyle w:val="Hyperlink"/>
                            <w:rFonts w:ascii="Arial" w:hAnsi="Arial" w:cs="Arial"/>
                            <w:noProof/>
                            <w:sz w:val="20"/>
                            <w:szCs w:val="20"/>
                            <w:lang w:val="en-GB"/>
                          </w:rPr>
                          <w:t>https://www.kaggle.com/datasets/iabhishekofficial/mobile-price-classification?select=train.csv</w:t>
                        </w:r>
                      </w:hyperlink>
                    </w:p>
                    <w:p w14:paraId="23AA38B9" w14:textId="3C608561" w:rsidR="00B61AEE" w:rsidRDefault="00B61AEE" w:rsidP="00405B22">
                      <w:pPr>
                        <w:spacing w:line="276" w:lineRule="auto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[2] </w:t>
                      </w:r>
                      <w:r w:rsidRPr="00B61AEE">
                        <w:rPr>
                          <w:rFonts w:ascii="Arial" w:hAnsi="Arial" w:cs="Arial"/>
                          <w:noProof/>
                          <w:lang w:val="en-GB"/>
                        </w:rPr>
                        <w:t xml:space="preserve">J.Brownlee. (2020, July 31). </w:t>
                      </w:r>
                      <w:r w:rsidRPr="00B61AEE">
                        <w:rPr>
                          <w:rFonts w:ascii="Arial" w:hAnsi="Arial" w:cs="Arial"/>
                          <w:i/>
                          <w:iCs/>
                          <w:noProof/>
                          <w:lang w:val="en-GB"/>
                        </w:rPr>
                        <w:t>How to configure k-fold-cross-validation</w:t>
                      </w:r>
                      <w:r w:rsidRPr="00B61AEE">
                        <w:rPr>
                          <w:rFonts w:ascii="Arial" w:hAnsi="Arial" w:cs="Arial"/>
                          <w:noProof/>
                          <w:lang w:val="en-GB"/>
                        </w:rPr>
                        <w:t xml:space="preserve">. Retrieved from Machine Learning Mastery: </w:t>
                      </w:r>
                      <w:hyperlink r:id="rId19" w:history="1">
                        <w:r w:rsidRPr="0096783B">
                          <w:rPr>
                            <w:rStyle w:val="Hyperlink"/>
                            <w:noProof/>
                            <w:lang w:val="en-GB"/>
                          </w:rPr>
                          <w:t>https://machinelearningmastery.com/how-to-configure-k-fold-cross-validation/</w:t>
                        </w:r>
                      </w:hyperlink>
                    </w:p>
                    <w:p w14:paraId="5DE9A384" w14:textId="26730B0B" w:rsidR="00363A67" w:rsidRDefault="00363A67" w:rsidP="00405B22">
                      <w:pPr>
                        <w:spacing w:line="276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 xml:space="preserve">[3] </w:t>
                      </w:r>
                      <w:r w:rsidRPr="00405B22">
                        <w:rPr>
                          <w:rFonts w:ascii="Arial" w:hAnsi="Arial" w:cs="Arial"/>
                          <w:noProof/>
                          <w:lang w:val="en-GB"/>
                        </w:rPr>
                        <w:t xml:space="preserve">J.Brownlee. (2020, April 8). </w:t>
                      </w:r>
                      <w:r w:rsidRPr="00405B22">
                        <w:rPr>
                          <w:rFonts w:ascii="Arial" w:hAnsi="Arial" w:cs="Arial"/>
                          <w:i/>
                          <w:iCs/>
                          <w:noProof/>
                          <w:lang w:val="en-GB"/>
                        </w:rPr>
                        <w:t>4 Types of Classification in Machine Learning</w:t>
                      </w:r>
                      <w:r w:rsidRPr="00405B22">
                        <w:rPr>
                          <w:rFonts w:ascii="Arial" w:hAnsi="Arial" w:cs="Arial"/>
                          <w:noProof/>
                          <w:lang w:val="en-GB"/>
                        </w:rPr>
                        <w:t xml:space="preserve">. Retrieved from Machine Learning Mastery: </w:t>
                      </w:r>
                      <w:hyperlink r:id="rId20" w:history="1">
                        <w:r w:rsidR="00405B22" w:rsidRPr="0096783B">
                          <w:rPr>
                            <w:rStyle w:val="Hyperlink"/>
                            <w:rFonts w:ascii="Arial" w:hAnsi="Arial" w:cs="Arial"/>
                            <w:noProof/>
                            <w:lang w:val="en-GB"/>
                          </w:rPr>
                          <w:t>https://machinelearningmastery.com/types-of-classification-in-machine-learning/</w:t>
                        </w:r>
                      </w:hyperlink>
                    </w:p>
                    <w:p w14:paraId="3FDBDC02" w14:textId="77777777" w:rsidR="00405B22" w:rsidRDefault="00405B22" w:rsidP="00B61AEE">
                      <w:pPr>
                        <w:rPr>
                          <w:noProof/>
                          <w:lang w:val="en-GB"/>
                        </w:rPr>
                      </w:pPr>
                    </w:p>
                    <w:p w14:paraId="64724A39" w14:textId="77777777" w:rsidR="00B61AEE" w:rsidRPr="00B61AEE" w:rsidRDefault="00B61AEE" w:rsidP="00B61AEE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D460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DC8FEF5" wp14:editId="338D03BF">
                <wp:simplePos x="0" y="0"/>
                <wp:positionH relativeFrom="margin">
                  <wp:align>left</wp:align>
                </wp:positionH>
                <wp:positionV relativeFrom="paragraph">
                  <wp:posOffset>4922520</wp:posOffset>
                </wp:positionV>
                <wp:extent cx="4457700" cy="3901440"/>
                <wp:effectExtent l="0" t="0" r="19050" b="2286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390144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521F" w14:textId="7EDA8EE8" w:rsidR="00B61AEE" w:rsidRPr="00A776EF" w:rsidRDefault="00015EE8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A776EF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MODEL</w:t>
                            </w:r>
                            <w:r w:rsidR="00551CCD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 xml:space="preserve"> SELECTION &amp;</w:t>
                            </w:r>
                            <w:r w:rsidRPr="00A776EF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 xml:space="preserve"> VALIDATION</w:t>
                            </w:r>
                          </w:p>
                          <w:p w14:paraId="54A0B6AD" w14:textId="052FC4FC" w:rsidR="002C1AE2" w:rsidRDefault="00551CCD" w:rsidP="00316AE2">
                            <w:pPr>
                              <w:spacing w:line="276" w:lineRule="auto"/>
                              <w:jc w:val="both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The </w:t>
                            </w:r>
                            <w:r w:rsidR="002C1AE2" w:rsidRPr="00B61AEE">
                              <w:rPr>
                                <w:sz w:val="22"/>
                                <w:szCs w:val="22"/>
                                <w:lang w:val="en-GB"/>
                              </w:rPr>
                              <w:t>Five algorithms were tested to find the best estimator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by using</w:t>
                            </w:r>
                            <w:r w:rsidR="002C1AE2" w:rsidRPr="002C1AE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="002C1AE2" w:rsidRPr="002C1AE2">
                              <w:rPr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>5-fold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="00616504">
                              <w:rPr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>Cross-Validation</w:t>
                            </w:r>
                            <w:r w:rsidR="002C1AE2" w:rsidRPr="002C1AE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="002C1AE2" w:rsidRPr="002C1AE2">
                              <w:rPr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>GridSearch</w:t>
                            </w:r>
                            <w:proofErr w:type="spellEnd"/>
                            <w:r w:rsidR="002C1AE2" w:rsidRPr="002C1AE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(to find </w:t>
                            </w:r>
                            <w:r w:rsidR="0061650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the 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best parameters for each </w:t>
                            </w:r>
                            <w:r w:rsidR="00616504">
                              <w:rPr>
                                <w:sz w:val="22"/>
                                <w:szCs w:val="22"/>
                                <w:lang w:val="en-GB"/>
                              </w:rPr>
                              <w:t>algorithm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>)</w:t>
                            </w:r>
                            <w:r w:rsidR="00316AE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. </w:t>
                            </w:r>
                            <w:r w:rsidR="002C1AE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E047AB3" wp14:editId="6240C959">
                                  <wp:extent cx="3690620" cy="2324100"/>
                                  <wp:effectExtent l="0" t="0" r="5080" b="0"/>
                                  <wp:docPr id="177" name="Picture 177" descr="Chart, bar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Picture 177" descr="Chart, bar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1341" cy="2343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05D9BB" w14:textId="77777777" w:rsidR="008C64F6" w:rsidRDefault="008C64F6" w:rsidP="008C64F6">
                            <w:pPr>
                              <w:spacing w:line="276" w:lineRule="auto"/>
                              <w:jc w:val="both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  <w:p w14:paraId="220416CE" w14:textId="70020850" w:rsidR="00FB7DF1" w:rsidRPr="00616504" w:rsidRDefault="00616504" w:rsidP="008C64F6">
                            <w:pPr>
                              <w:spacing w:line="276" w:lineRule="auto"/>
                              <w:jc w:val="both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616504">
                              <w:rPr>
                                <w:b/>
                                <w:bCs/>
                                <w:lang w:val="en-GB"/>
                              </w:rPr>
                              <w:t>Results of The Scores of Each Algorithm</w:t>
                            </w:r>
                          </w:p>
                          <w:p w14:paraId="33997A94" w14:textId="207B5F72" w:rsidR="00041E7E" w:rsidRPr="008C64F6" w:rsidRDefault="00616504" w:rsidP="008C64F6">
                            <w:pPr>
                              <w:pStyle w:val="HTMLPreformatted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</w:pPr>
                            <w:proofErr w:type="spellStart"/>
                            <w:r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RandomForest</w:t>
                            </w:r>
                            <w:proofErr w:type="spellEnd"/>
                            <w:r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 xml:space="preserve"> (0.906</w:t>
                            </w:r>
                            <w:r w:rsidR="00DE6E15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 xml:space="preserve"> ≈91%</w:t>
                            </w:r>
                            <w:r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), SVM (</w:t>
                            </w:r>
                            <w:r w:rsidR="00DE6E15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0.970≈97%), Naïve Bayes (0.80</w:t>
                            </w:r>
                            <w:r w:rsidR="00BE613D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 ≈80%), XGBOOST(0.90</w:t>
                            </w:r>
                            <w:r w:rsidR="00BE613D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6</w:t>
                            </w:r>
                            <w:r w:rsidR="00BE613D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≈</w:t>
                            </w:r>
                            <w:r w:rsidR="00BE613D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91%), Decision Tree (</w:t>
                            </w:r>
                            <w:r w:rsidR="00041E7E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0.703</w:t>
                            </w:r>
                            <w:r w:rsidR="00041E7E" w:rsidRPr="008C64F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 xml:space="preserve"> ≈70%)</w:t>
                            </w:r>
                          </w:p>
                          <w:p w14:paraId="331EDECD" w14:textId="22005E67" w:rsidR="00BE613D" w:rsidRPr="00041E7E" w:rsidRDefault="00BE613D" w:rsidP="00BE613D">
                            <w:pPr>
                              <w:pStyle w:val="HTMLPreformatted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3693D617" w14:textId="42563504" w:rsidR="00616504" w:rsidRPr="00BE613D" w:rsidRDefault="00616504" w:rsidP="00FB7DF1">
                            <w:pPr>
                              <w:rPr>
                                <w:lang w:val="en-BE"/>
                              </w:rPr>
                            </w:pPr>
                          </w:p>
                          <w:p w14:paraId="19113070" w14:textId="437C008B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72DB5C2" w14:textId="7FA27E1B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7CCDF93" w14:textId="29A9D75B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3B78670" w14:textId="62AD625C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0A33E03" w14:textId="018EC3B9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CF74062" w14:textId="146DE7F1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767BC8D" w14:textId="41B9494F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C3E3E9A" w14:textId="7AF49127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3718513" w14:textId="050ADFC8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D379FC6" w14:textId="29F93789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8D45CFB" w14:textId="77777777" w:rsidR="00FB7DF1" w:rsidRPr="00015EE8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8FEF5" id="Rectangle 173" o:spid="_x0000_s1035" style="position:absolute;margin-left:0;margin-top:387.6pt;width:351pt;height:307.2pt;z-index:25169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" fillcolor="white [3201]" strokecolor="#5b9bd5 [3208]" strokeweight=".25pt">
                <v:stroke dashstyle="1 1"/>
                <v:textbox>
                  <w:txbxContent>
                    <w:p w14:paraId="09B6521F" w14:textId="7EDA8EE8" w:rsidR="00B61AEE" w:rsidRPr="00A776EF" w:rsidRDefault="00015EE8" w:rsidP="00FB7DF1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A776EF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MODEL</w:t>
                      </w:r>
                      <w:r w:rsidR="00551CCD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 xml:space="preserve"> SELECTION &amp;</w:t>
                      </w:r>
                      <w:r w:rsidRPr="00A776EF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 xml:space="preserve"> VALIDATION</w:t>
                      </w:r>
                    </w:p>
                    <w:p w14:paraId="54A0B6AD" w14:textId="052FC4FC" w:rsidR="002C1AE2" w:rsidRDefault="00551CCD" w:rsidP="00316AE2">
                      <w:pPr>
                        <w:spacing w:line="276" w:lineRule="auto"/>
                        <w:jc w:val="both"/>
                        <w:rPr>
                          <w:lang w:val="en-GB"/>
                        </w:rPr>
                      </w:pP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The </w:t>
                      </w:r>
                      <w:r w:rsidR="002C1AE2" w:rsidRPr="00B61AEE">
                        <w:rPr>
                          <w:sz w:val="22"/>
                          <w:szCs w:val="22"/>
                          <w:lang w:val="en-GB"/>
                        </w:rPr>
                        <w:t>Five algorithms were tested to find the best estimator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 by using</w:t>
                      </w:r>
                      <w:r w:rsidR="002C1AE2" w:rsidRPr="002C1AE2">
                        <w:rPr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="002C1AE2" w:rsidRPr="002C1AE2">
                        <w:rPr>
                          <w:b/>
                          <w:bCs/>
                          <w:sz w:val="22"/>
                          <w:szCs w:val="22"/>
                          <w:lang w:val="en-GB"/>
                        </w:rPr>
                        <w:t>5-fold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="00616504">
                        <w:rPr>
                          <w:b/>
                          <w:bCs/>
                          <w:sz w:val="22"/>
                          <w:szCs w:val="22"/>
                          <w:lang w:val="en-GB"/>
                        </w:rPr>
                        <w:t>Cross-Validation</w:t>
                      </w:r>
                      <w:r w:rsidR="002C1AE2" w:rsidRPr="002C1AE2">
                        <w:rPr>
                          <w:sz w:val="22"/>
                          <w:szCs w:val="22"/>
                          <w:lang w:val="en-GB"/>
                        </w:rPr>
                        <w:t xml:space="preserve"> and </w:t>
                      </w:r>
                      <w:proofErr w:type="spellStart"/>
                      <w:r w:rsidR="002C1AE2" w:rsidRPr="002C1AE2">
                        <w:rPr>
                          <w:b/>
                          <w:bCs/>
                          <w:sz w:val="22"/>
                          <w:szCs w:val="22"/>
                          <w:lang w:val="en-GB"/>
                        </w:rPr>
                        <w:t>GridSearch</w:t>
                      </w:r>
                      <w:proofErr w:type="spellEnd"/>
                      <w:r w:rsidR="002C1AE2" w:rsidRPr="002C1AE2">
                        <w:rPr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(to find </w:t>
                      </w:r>
                      <w:r w:rsidR="00616504">
                        <w:rPr>
                          <w:sz w:val="22"/>
                          <w:szCs w:val="22"/>
                          <w:lang w:val="en-GB"/>
                        </w:rPr>
                        <w:t xml:space="preserve">the 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best parameters for each </w:t>
                      </w:r>
                      <w:r w:rsidR="00616504">
                        <w:rPr>
                          <w:sz w:val="22"/>
                          <w:szCs w:val="22"/>
                          <w:lang w:val="en-GB"/>
                        </w:rPr>
                        <w:t>algorithm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>)</w:t>
                      </w:r>
                      <w:r w:rsidR="00316AE2">
                        <w:rPr>
                          <w:sz w:val="22"/>
                          <w:szCs w:val="22"/>
                          <w:lang w:val="en-GB"/>
                        </w:rPr>
                        <w:t xml:space="preserve">. </w:t>
                      </w:r>
                      <w:r w:rsidR="002C1AE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E047AB3" wp14:editId="6240C959">
                            <wp:extent cx="3690620" cy="2324100"/>
                            <wp:effectExtent l="0" t="0" r="5080" b="0"/>
                            <wp:docPr id="177" name="Picture 177" descr="Chart, bar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Picture 177" descr="Chart, bar chart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1341" cy="2343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05D9BB" w14:textId="77777777" w:rsidR="008C64F6" w:rsidRDefault="008C64F6" w:rsidP="008C64F6">
                      <w:pPr>
                        <w:spacing w:line="276" w:lineRule="auto"/>
                        <w:jc w:val="both"/>
                        <w:rPr>
                          <w:b/>
                          <w:bCs/>
                          <w:lang w:val="en-GB"/>
                        </w:rPr>
                      </w:pPr>
                    </w:p>
                    <w:p w14:paraId="220416CE" w14:textId="70020850" w:rsidR="00FB7DF1" w:rsidRPr="00616504" w:rsidRDefault="00616504" w:rsidP="008C64F6">
                      <w:pPr>
                        <w:spacing w:line="276" w:lineRule="auto"/>
                        <w:jc w:val="both"/>
                        <w:rPr>
                          <w:b/>
                          <w:bCs/>
                          <w:lang w:val="en-GB"/>
                        </w:rPr>
                      </w:pPr>
                      <w:r w:rsidRPr="00616504">
                        <w:rPr>
                          <w:b/>
                          <w:bCs/>
                          <w:lang w:val="en-GB"/>
                        </w:rPr>
                        <w:t>Results of The Scores of Each Algorithm</w:t>
                      </w:r>
                    </w:p>
                    <w:p w14:paraId="33997A94" w14:textId="207B5F72" w:rsidR="00041E7E" w:rsidRPr="008C64F6" w:rsidRDefault="00616504" w:rsidP="008C64F6">
                      <w:pPr>
                        <w:pStyle w:val="HTMLPreformatted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RandomForest</w:t>
                      </w:r>
                      <w:proofErr w:type="spellEnd"/>
                      <w:r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 xml:space="preserve"> (0.906</w:t>
                      </w:r>
                      <w:r w:rsidR="00DE6E15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 xml:space="preserve"> ≈91%</w:t>
                      </w:r>
                      <w:r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), SVM (</w:t>
                      </w:r>
                      <w:r w:rsidR="00DE6E15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0.970</w:t>
                      </w:r>
                      <w:r w:rsidR="00DE6E15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≈97%), Naïve Bayes (</w:t>
                      </w:r>
                      <w:r w:rsidR="00DE6E15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0.80</w:t>
                      </w:r>
                      <w:r w:rsidR="00BE613D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 ≈80%), XGBOOST(</w:t>
                      </w:r>
                      <w:r w:rsidR="00BE613D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0.90</w:t>
                      </w:r>
                      <w:r w:rsidR="00BE613D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6</w:t>
                      </w:r>
                      <w:r w:rsidR="00BE613D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≈</w:t>
                      </w:r>
                      <w:r w:rsidR="00BE613D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91%), Decision Tree (</w:t>
                      </w:r>
                      <w:r w:rsidR="00041E7E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0.703</w:t>
                      </w:r>
                      <w:r w:rsidR="00041E7E" w:rsidRPr="008C64F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 xml:space="preserve"> ≈70%)</w:t>
                      </w:r>
                    </w:p>
                    <w:p w14:paraId="331EDECD" w14:textId="22005E67" w:rsidR="00BE613D" w:rsidRPr="00041E7E" w:rsidRDefault="00BE613D" w:rsidP="00BE613D">
                      <w:pPr>
                        <w:pStyle w:val="HTMLPreformatted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3693D617" w14:textId="42563504" w:rsidR="00616504" w:rsidRPr="00BE613D" w:rsidRDefault="00616504" w:rsidP="00FB7DF1">
                      <w:pPr>
                        <w:rPr>
                          <w:lang w:val="en-BE"/>
                        </w:rPr>
                      </w:pPr>
                    </w:p>
                    <w:p w14:paraId="19113070" w14:textId="437C008B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072DB5C2" w14:textId="7FA27E1B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17CCDF93" w14:textId="29A9D75B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3B78670" w14:textId="62AD625C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30A33E03" w14:textId="018EC3B9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5CF74062" w14:textId="146DE7F1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5767BC8D" w14:textId="41B9494F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C3E3E9A" w14:textId="7AF49127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13718513" w14:textId="050ADFC8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0D379FC6" w14:textId="29F93789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58D45CFB" w14:textId="77777777" w:rsidR="00FB7DF1" w:rsidRPr="00015EE8" w:rsidRDefault="00FB7DF1" w:rsidP="00FB7DF1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D460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D13F4F" wp14:editId="4F23ADCF">
                <wp:simplePos x="0" y="0"/>
                <wp:positionH relativeFrom="margin">
                  <wp:posOffset>-83820</wp:posOffset>
                </wp:positionH>
                <wp:positionV relativeFrom="paragraph">
                  <wp:posOffset>4853940</wp:posOffset>
                </wp:positionV>
                <wp:extent cx="12527280" cy="4815840"/>
                <wp:effectExtent l="0" t="0" r="26670" b="2286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7280" cy="4815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1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8A175" id="Rectangle 170" o:spid="_x0000_s1026" style="position:absolute;margin-left:-6.6pt;margin-top:382.2pt;width:986.4pt;height:379.2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" fillcolor="#deeaf6 [664]" strokecolor="#5b9bd5 [3208]" strokeweight=".25pt">
                <w10:wrap anchorx="margin"/>
              </v:rect>
            </w:pict>
          </mc:Fallback>
        </mc:AlternateContent>
      </w:r>
      <w:r w:rsidR="007D460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FBC7730" wp14:editId="4B160408">
                <wp:simplePos x="0" y="0"/>
                <wp:positionH relativeFrom="margin">
                  <wp:posOffset>-76200</wp:posOffset>
                </wp:positionH>
                <wp:positionV relativeFrom="paragraph">
                  <wp:posOffset>838200</wp:posOffset>
                </wp:positionV>
                <wp:extent cx="12489180" cy="3931920"/>
                <wp:effectExtent l="0" t="0" r="26670" b="1143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9180" cy="39319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1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D56E1" id="Rectangle 167" o:spid="_x0000_s1026" style="position:absolute;margin-left:-6pt;margin-top:66pt;width:983.4pt;height:309.6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" fillcolor="#deeaf6 [664]" strokecolor="#5b9bd5 [3208]" strokeweight=".25pt">
                <w10:wrap anchorx="margin"/>
              </v:rect>
            </w:pict>
          </mc:Fallback>
        </mc:AlternateContent>
      </w:r>
      <w:r w:rsidR="004B19C6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0320" behindDoc="0" locked="0" layoutInCell="1" allowOverlap="1" wp14:anchorId="005B0514" wp14:editId="7283CD33">
                <wp:simplePos x="0" y="0"/>
                <wp:positionH relativeFrom="margin">
                  <wp:posOffset>-68580</wp:posOffset>
                </wp:positionH>
                <wp:positionV relativeFrom="page">
                  <wp:posOffset>236220</wp:posOffset>
                </wp:positionV>
                <wp:extent cx="12496800" cy="784860"/>
                <wp:effectExtent l="0" t="0" r="19050" b="1524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96800" cy="7848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175">
                          <a:prstDash val="dash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4437E" w14:textId="602519DA" w:rsidR="001F3DA4" w:rsidRPr="001F3DA4" w:rsidRDefault="005632DF" w:rsidP="00A119FE">
                            <w:pPr>
                              <w:pStyle w:val="Title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en-GB"/>
                              </w:rPr>
                              <w:t xml:space="preserve">     </w:t>
                            </w:r>
                            <w:r w:rsidR="00A119FE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 w:rsidR="001F3DA4" w:rsidRPr="001F3DA4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en-GB"/>
                              </w:rPr>
                              <w:t>Mobile Price Prediction using Support Vector Machine (SVM)</w:t>
                            </w:r>
                          </w:p>
                          <w:p w14:paraId="3AE9969D" w14:textId="5EB88489" w:rsidR="004F15C7" w:rsidRPr="005632DF" w:rsidRDefault="005632DF" w:rsidP="00234BE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632D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GB"/>
                              </w:rPr>
                              <w:t>ML PROJECT - BDMA</w:t>
                            </w:r>
                          </w:p>
                          <w:p w14:paraId="075C812F" w14:textId="301BF097" w:rsidR="001F3DA4" w:rsidRPr="005632DF" w:rsidRDefault="001F3DA4" w:rsidP="00234BE2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lang w:val="en-GB" w:eastAsia="en-BE"/>
                              </w:rPr>
                            </w:pPr>
                            <w:r w:rsidRPr="005632D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GB"/>
                              </w:rPr>
                              <w:t>Asha Seif</w:t>
                            </w:r>
                            <w:r w:rsidR="00234BE2" w:rsidRPr="005632D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GB"/>
                              </w:rPr>
                              <w:t xml:space="preserve"> (</w:t>
                            </w:r>
                            <w:hyperlink r:id="rId23" w:history="1">
                              <w:r w:rsidR="00234BE2" w:rsidRPr="005632DF">
                                <w:rPr>
                                  <w:rFonts w:ascii="Arial" w:hAnsi="Arial" w:cs="Arial"/>
                                  <w:b/>
                                  <w:bCs/>
                                  <w:color w:val="1155CC"/>
                                  <w:sz w:val="24"/>
                                  <w:szCs w:val="24"/>
                                  <w:u w:val="single"/>
                                  <w:lang w:val="en-GB" w:eastAsia="en-BE"/>
                                </w:rPr>
                                <w:t>asha.seif@estudiantat.upc.edu</w:t>
                              </w:r>
                            </w:hyperlink>
                            <w:r w:rsidR="00234BE2" w:rsidRPr="005632DF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GB" w:eastAsia="en-BE"/>
                              </w:rPr>
                              <w:t> )</w:t>
                            </w:r>
                            <w:r w:rsidRPr="005632D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GB"/>
                              </w:rPr>
                              <w:t xml:space="preserve"> &amp; </w:t>
                            </w:r>
                            <w:r w:rsidRPr="005632DF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lang w:val="en-GB" w:eastAsia="en-BE"/>
                              </w:rPr>
                              <w:t>Hang Yu</w:t>
                            </w:r>
                            <w:r w:rsidR="00234BE2" w:rsidRPr="005632DF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lang w:val="en-GB" w:eastAsia="en-BE"/>
                              </w:rPr>
                              <w:t xml:space="preserve"> (</w:t>
                            </w:r>
                            <w:r w:rsidR="00234BE2" w:rsidRPr="005632DF">
                              <w:rPr>
                                <w:rFonts w:ascii="Arial" w:hAnsi="Arial" w:cs="Arial"/>
                                <w:b/>
                                <w:bCs/>
                                <w:color w:val="1155CC"/>
                                <w:sz w:val="24"/>
                                <w:szCs w:val="24"/>
                                <w:u w:val="single"/>
                                <w:lang w:val="en-GB" w:eastAsia="en-BE"/>
                              </w:rPr>
                              <w:t>hang.yu1@estudiantat.upc.edu</w:t>
                            </w:r>
                            <w:r w:rsidR="00234BE2" w:rsidRPr="005632DF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  <w:lang w:val="en-GB" w:eastAsia="en-BE"/>
                              </w:rPr>
                              <w:t>)</w:t>
                            </w:r>
                          </w:p>
                          <w:p w14:paraId="6FE9BD2A" w14:textId="02D49470" w:rsidR="001F3DA4" w:rsidRPr="005632DF" w:rsidRDefault="001F3DA4" w:rsidP="001F3DA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5B0514" id="Rectangle 3" o:spid="_x0000_s1036" style="position:absolute;margin-left:-5.4pt;margin-top:18.6pt;width:984pt;height:61.8pt;z-index:2516403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" fillcolor="#deeaf6 [664]" strokecolor="#5b9bd5 [3208]" strokeweight=".25pt">
                <v:stroke dashstyle="dash"/>
                <v:textbox inset="2.88pt,2.88pt,2.88pt,2.88pt">
                  <w:txbxContent>
                    <w:p w14:paraId="19F4437E" w14:textId="602519DA" w:rsidR="001F3DA4" w:rsidRPr="001F3DA4" w:rsidRDefault="005632DF" w:rsidP="00A119FE">
                      <w:pPr>
                        <w:pStyle w:val="Title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:lang w:val="en-GB"/>
                        </w:rPr>
                        <w:t xml:space="preserve">     </w:t>
                      </w:r>
                      <w:r w:rsidR="00A119FE"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:lang w:val="en-GB"/>
                        </w:rPr>
                        <w:t xml:space="preserve">                                                    </w:t>
                      </w:r>
                      <w:r w:rsidR="001F3DA4" w:rsidRPr="001F3DA4"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:lang w:val="en-GB"/>
                        </w:rPr>
                        <w:t>Mobile Price Prediction using Support Vector Machine (SVM)</w:t>
                      </w:r>
                    </w:p>
                    <w:p w14:paraId="3AE9969D" w14:textId="5EB88489" w:rsidR="004F15C7" w:rsidRPr="005632DF" w:rsidRDefault="005632DF" w:rsidP="00234BE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GB"/>
                        </w:rPr>
                      </w:pPr>
                      <w:r w:rsidRPr="005632DF">
                        <w:rPr>
                          <w:rFonts w:ascii="Arial" w:hAnsi="Arial" w:cs="Arial"/>
                          <w:sz w:val="24"/>
                          <w:szCs w:val="24"/>
                          <w:lang w:val="en-GB"/>
                        </w:rPr>
                        <w:t>ML PROJECT - BDMA</w:t>
                      </w:r>
                    </w:p>
                    <w:p w14:paraId="075C812F" w14:textId="301BF097" w:rsidR="001F3DA4" w:rsidRPr="005632DF" w:rsidRDefault="001F3DA4" w:rsidP="00234BE2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lang w:val="en-GB" w:eastAsia="en-BE"/>
                        </w:rPr>
                      </w:pPr>
                      <w:r w:rsidRPr="005632DF">
                        <w:rPr>
                          <w:rFonts w:ascii="Arial" w:hAnsi="Arial" w:cs="Arial"/>
                          <w:sz w:val="24"/>
                          <w:szCs w:val="24"/>
                          <w:lang w:val="en-GB"/>
                        </w:rPr>
                        <w:t>Asha Seif</w:t>
                      </w:r>
                      <w:r w:rsidR="00234BE2" w:rsidRPr="005632DF">
                        <w:rPr>
                          <w:rFonts w:ascii="Arial" w:hAnsi="Arial" w:cs="Arial"/>
                          <w:sz w:val="24"/>
                          <w:szCs w:val="24"/>
                          <w:lang w:val="en-GB"/>
                        </w:rPr>
                        <w:t xml:space="preserve"> (</w:t>
                      </w:r>
                      <w:hyperlink r:id="rId24" w:history="1">
                        <w:r w:rsidR="00234BE2" w:rsidRPr="005632DF">
                          <w:rPr>
                            <w:rFonts w:ascii="Arial" w:hAnsi="Arial" w:cs="Arial"/>
                            <w:b/>
                            <w:bCs/>
                            <w:color w:val="1155CC"/>
                            <w:sz w:val="24"/>
                            <w:szCs w:val="24"/>
                            <w:u w:val="single"/>
                            <w:lang w:val="en-GB" w:eastAsia="en-BE"/>
                          </w:rPr>
                          <w:t>asha.seif@estudiantat.upc.edu</w:t>
                        </w:r>
                      </w:hyperlink>
                      <w:r w:rsidR="00234BE2" w:rsidRPr="005632DF">
                        <w:rPr>
                          <w:rFonts w:ascii="Arial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en-GB" w:eastAsia="en-BE"/>
                        </w:rPr>
                        <w:t> </w:t>
                      </w:r>
                      <w:r w:rsidR="00234BE2" w:rsidRPr="005632DF">
                        <w:rPr>
                          <w:rFonts w:ascii="Arial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en-GB" w:eastAsia="en-BE"/>
                        </w:rPr>
                        <w:t>)</w:t>
                      </w:r>
                      <w:r w:rsidRPr="005632DF">
                        <w:rPr>
                          <w:rFonts w:ascii="Arial" w:hAnsi="Arial" w:cs="Arial"/>
                          <w:sz w:val="24"/>
                          <w:szCs w:val="24"/>
                          <w:lang w:val="en-GB"/>
                        </w:rPr>
                        <w:t xml:space="preserve"> &amp; </w:t>
                      </w:r>
                      <w:r w:rsidRPr="005632DF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lang w:val="en-GB" w:eastAsia="en-BE"/>
                        </w:rPr>
                        <w:t>Hang Yu</w:t>
                      </w:r>
                      <w:r w:rsidR="00234BE2" w:rsidRPr="005632DF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lang w:val="en-GB" w:eastAsia="en-BE"/>
                        </w:rPr>
                        <w:t xml:space="preserve"> (</w:t>
                      </w:r>
                      <w:r w:rsidR="00234BE2" w:rsidRPr="005632DF">
                        <w:rPr>
                          <w:rFonts w:ascii="Arial" w:hAnsi="Arial" w:cs="Arial"/>
                          <w:b/>
                          <w:bCs/>
                          <w:color w:val="1155CC"/>
                          <w:sz w:val="24"/>
                          <w:szCs w:val="24"/>
                          <w:u w:val="single"/>
                          <w:lang w:val="en-GB" w:eastAsia="en-BE"/>
                        </w:rPr>
                        <w:t>hang.yu1</w:t>
                      </w:r>
                      <w:r w:rsidR="00234BE2" w:rsidRPr="005632DF">
                        <w:rPr>
                          <w:rFonts w:ascii="Arial" w:hAnsi="Arial" w:cs="Arial"/>
                          <w:b/>
                          <w:bCs/>
                          <w:color w:val="1155CC"/>
                          <w:sz w:val="24"/>
                          <w:szCs w:val="24"/>
                          <w:u w:val="single"/>
                          <w:lang w:val="en-GB" w:eastAsia="en-BE"/>
                        </w:rPr>
                        <w:t>@estudiantat.upc.edu</w:t>
                      </w:r>
                      <w:r w:rsidR="00234BE2" w:rsidRPr="005632DF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  <w:lang w:val="en-GB" w:eastAsia="en-BE"/>
                        </w:rPr>
                        <w:t>)</w:t>
                      </w:r>
                    </w:p>
                    <w:p w14:paraId="6FE9BD2A" w14:textId="02D49470" w:rsidR="001F3DA4" w:rsidRPr="005632DF" w:rsidRDefault="001F3DA4" w:rsidP="001F3DA4">
                      <w:pPr>
                        <w:jc w:val="center"/>
                        <w:rPr>
                          <w:sz w:val="24"/>
                          <w:szCs w:val="24"/>
                          <w:lang w:val="en-GB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405B2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ECD585E" wp14:editId="66FBEEA6">
                <wp:simplePos x="0" y="0"/>
                <wp:positionH relativeFrom="margin">
                  <wp:align>right</wp:align>
                </wp:positionH>
                <wp:positionV relativeFrom="paragraph">
                  <wp:posOffset>4937760</wp:posOffset>
                </wp:positionV>
                <wp:extent cx="3985260" cy="3886200"/>
                <wp:effectExtent l="0" t="0" r="15240" b="1905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88620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B47D7" w14:textId="07F7FA39" w:rsidR="004407BB" w:rsidRDefault="00015EE8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E35030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CONCLUSION &amp; FUTURE WORK</w:t>
                            </w:r>
                          </w:p>
                          <w:p w14:paraId="4F47016C" w14:textId="77777777" w:rsidR="007A1E17" w:rsidRDefault="007A1E17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</w:p>
                          <w:p w14:paraId="2BB3DD48" w14:textId="32ED7EAA" w:rsidR="001C130C" w:rsidRPr="00CF33BE" w:rsidRDefault="00405B22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CF33BE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 xml:space="preserve">Prediction </w:t>
                            </w:r>
                            <w:r w:rsidR="00041E7E" w:rsidRPr="00CF33BE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 xml:space="preserve">Results </w:t>
                            </w:r>
                            <w:r w:rsidR="00CC39D4" w:rsidRPr="00CF33BE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&amp; Conclusion</w:t>
                            </w:r>
                          </w:p>
                          <w:p w14:paraId="5C210A9C" w14:textId="77777777" w:rsidR="00CF33BE" w:rsidRPr="00E43880" w:rsidRDefault="00CF33BE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</w:pPr>
                          </w:p>
                          <w:p w14:paraId="6143A6A6" w14:textId="77777777" w:rsidR="00CC39D4" w:rsidRDefault="00E43880" w:rsidP="004407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SVM got</w:t>
                            </w:r>
                            <w:r w:rsidR="00677858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the highest </w:t>
                            </w: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estimator score of approximately 97</w:t>
                            </w:r>
                            <w:r w:rsidR="001C130C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% compared to other algorithms.</w:t>
                            </w:r>
                          </w:p>
                          <w:p w14:paraId="7A641165" w14:textId="3633AD66" w:rsidR="004407BB" w:rsidRDefault="001C130C" w:rsidP="004407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In Fina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l</w:t>
                            </w: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testing, </w:t>
                            </w:r>
                            <w:r w:rsidR="00BB7365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400 samples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(</w:t>
                            </w:r>
                            <w:r w:rsidR="00677858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unsee</w:t>
                            </w:r>
                            <w:r w:rsidR="00041E7E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n</w:t>
                            </w:r>
                            <w:r w:rsidR="00677858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data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) </w:t>
                            </w:r>
                            <w:r w:rsidR="00677858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were 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tested</w:t>
                            </w:r>
                            <w:r w:rsidR="00677858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,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7 </w:t>
                            </w: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were 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incorrectly</w:t>
                            </w: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classified, and</w:t>
                            </w:r>
                            <w:r w:rsidR="00CC39D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the remaining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393</w:t>
                            </w:r>
                            <w:r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were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c</w:t>
                            </w:r>
                            <w:r w:rsidR="00BB7365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orrectly classified</w:t>
                            </w:r>
                            <w:r w:rsidR="00CC39D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. Hence SVM attains a </w:t>
                            </w:r>
                            <w:r w:rsidR="004178C2" w:rsidRPr="004178C2">
                              <w:rPr>
                                <w:sz w:val="22"/>
                                <w:szCs w:val="22"/>
                                <w:lang w:val="en-GB"/>
                              </w:rPr>
                              <w:t>prediction accuracy of 98% and an error of 2%.</w:t>
                            </w:r>
                          </w:p>
                          <w:p w14:paraId="1E7AFAB7" w14:textId="77777777" w:rsidR="0064397A" w:rsidRDefault="00CC39D4" w:rsidP="004407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The price range of mobile </w:t>
                            </w:r>
                            <w:r w:rsidR="0064397A">
                              <w:rPr>
                                <w:sz w:val="22"/>
                                <w:szCs w:val="22"/>
                                <w:lang w:val="en-GB"/>
                              </w:rPr>
                              <w:t>phones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is much dependent on RAM, battery power, pixel resolution height</w:t>
                            </w:r>
                            <w:r w:rsidR="0064397A">
                              <w:rPr>
                                <w:sz w:val="22"/>
                                <w:szCs w:val="22"/>
                                <w:lang w:val="en-GB"/>
                              </w:rPr>
                              <w:t>,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and width</w:t>
                            </w:r>
                            <w:r w:rsidR="0064397A">
                              <w:rPr>
                                <w:sz w:val="22"/>
                                <w:szCs w:val="22"/>
                                <w:lang w:val="en-GB"/>
                              </w:rPr>
                              <w:t>.</w:t>
                            </w:r>
                          </w:p>
                          <w:p w14:paraId="77900123" w14:textId="32AD4B49" w:rsidR="00CC39D4" w:rsidRDefault="0064397A" w:rsidP="004407B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>T</w:t>
                            </w:r>
                            <w:r w:rsidR="00CC39D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he results did not show how the price is 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>affected</w:t>
                            </w:r>
                            <w:r w:rsidR="00CC39D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by internal memory which is the main 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>feature</w:t>
                            </w:r>
                            <w:r w:rsidR="00CC39D4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most people consider when buying a mobile phone.</w:t>
                            </w:r>
                          </w:p>
                          <w:p w14:paraId="3D2DED56" w14:textId="77777777" w:rsidR="00CF33BE" w:rsidRDefault="00CF33BE" w:rsidP="00CF33BE">
                            <w:pPr>
                              <w:pStyle w:val="ListParagraph"/>
                              <w:spacing w:line="276" w:lineRule="auto"/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0ED23FFD" w14:textId="0ADBE0E0" w:rsidR="00CF33BE" w:rsidRPr="00CF33BE" w:rsidRDefault="00FB7DF1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 w:rsidRPr="00CF33BE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Future Work</w:t>
                            </w:r>
                          </w:p>
                          <w:p w14:paraId="304E9B1D" w14:textId="77777777" w:rsidR="00CF33BE" w:rsidRPr="00677858" w:rsidRDefault="00CF33BE" w:rsidP="00FB7DF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</w:pPr>
                          </w:p>
                          <w:p w14:paraId="2AA5FA6E" w14:textId="1F90DDBE" w:rsidR="00FB7DF1" w:rsidRDefault="00FB7DF1" w:rsidP="00FB7DF1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FB7DF1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More machine learning techniques </w:t>
                            </w:r>
                            <w:r w:rsidR="00CF33BE">
                              <w:rPr>
                                <w:sz w:val="22"/>
                                <w:szCs w:val="22"/>
                                <w:lang w:val="en-GB"/>
                              </w:rPr>
                              <w:t>such as Artificial Neural Networks can be used to predict the price</w:t>
                            </w:r>
                          </w:p>
                          <w:p w14:paraId="593B38D4" w14:textId="62E26912" w:rsidR="00FB7DF1" w:rsidRDefault="00FB7DF1" w:rsidP="00FB7DF1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FB7DF1">
                              <w:rPr>
                                <w:sz w:val="22"/>
                                <w:szCs w:val="22"/>
                                <w:lang w:val="en-GB"/>
                              </w:rPr>
                              <w:t>Data can be improved to see how the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internal me</w:t>
                            </w:r>
                            <w:r w:rsidR="00E43880">
                              <w:rPr>
                                <w:sz w:val="22"/>
                                <w:szCs w:val="22"/>
                                <w:lang w:val="en-GB"/>
                              </w:rPr>
                              <w:t>m</w:t>
                            </w:r>
                            <w:r>
                              <w:rPr>
                                <w:sz w:val="22"/>
                                <w:szCs w:val="22"/>
                                <w:lang w:val="en-GB"/>
                              </w:rPr>
                              <w:t>ory affects the price of the phone as used in relation to normal life.</w:t>
                            </w:r>
                          </w:p>
                          <w:p w14:paraId="440CB54E" w14:textId="36944781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187F55B" w14:textId="07DC8791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249818B" w14:textId="48FB905B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5DDCB3F" w14:textId="58CB2812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4CD21DE" w14:textId="4C9907A2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5C69E5B" w14:textId="4FB5CDFE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CAC6750" w14:textId="4D0419F7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164F186" w14:textId="08925E86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2410109" w14:textId="42D1A59D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FCB4EE0" w14:textId="359DD539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309AA47" w14:textId="24D60C9C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2AE7399" w14:textId="39958488" w:rsidR="00FB7DF1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80A27FA" w14:textId="77777777" w:rsidR="00FB7DF1" w:rsidRPr="00015EE8" w:rsidRDefault="00FB7DF1" w:rsidP="00FB7DF1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D585E" id="Rectangle 175" o:spid="_x0000_s1037" style="position:absolute;margin-left:262.6pt;margin-top:388.8pt;width:313.8pt;height:306pt;z-index:25169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" fillcolor="white [3201]" strokecolor="#5b9bd5 [3208]" strokeweight=".25pt">
                <v:stroke dashstyle="1 1"/>
                <v:textbox>
                  <w:txbxContent>
                    <w:p w14:paraId="5CCB47D7" w14:textId="07F7FA39" w:rsidR="004407BB" w:rsidRDefault="00015EE8" w:rsidP="00FB7DF1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E35030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CONCLUSION &amp; FUTURE WORK</w:t>
                      </w:r>
                    </w:p>
                    <w:p w14:paraId="4F47016C" w14:textId="77777777" w:rsidR="007A1E17" w:rsidRDefault="007A1E17" w:rsidP="00FB7DF1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</w:p>
                    <w:p w14:paraId="2BB3DD48" w14:textId="32ED7EAA" w:rsidR="001C130C" w:rsidRPr="00CF33BE" w:rsidRDefault="00405B22" w:rsidP="00FB7DF1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CF33BE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 xml:space="preserve">Prediction </w:t>
                      </w:r>
                      <w:r w:rsidR="00041E7E" w:rsidRPr="00CF33BE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 xml:space="preserve">Results </w:t>
                      </w:r>
                      <w:r w:rsidR="00CC39D4" w:rsidRPr="00CF33BE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&amp; Conclusion</w:t>
                      </w:r>
                    </w:p>
                    <w:p w14:paraId="5C210A9C" w14:textId="77777777" w:rsidR="00CF33BE" w:rsidRPr="00E43880" w:rsidRDefault="00CF33BE" w:rsidP="00FB7DF1">
                      <w:pPr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</w:pPr>
                    </w:p>
                    <w:p w14:paraId="6143A6A6" w14:textId="77777777" w:rsidR="00CC39D4" w:rsidRDefault="00E43880" w:rsidP="004407B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>SVM got</w:t>
                      </w:r>
                      <w:r w:rsidR="00677858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the highest </w:t>
                      </w: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>estimator score of approximately 97</w:t>
                      </w:r>
                      <w:r w:rsidR="001C130C" w:rsidRPr="004178C2">
                        <w:rPr>
                          <w:sz w:val="22"/>
                          <w:szCs w:val="22"/>
                          <w:lang w:val="en-GB"/>
                        </w:rPr>
                        <w:t>% compared to other algorithms.</w:t>
                      </w:r>
                    </w:p>
                    <w:p w14:paraId="7A641165" w14:textId="3633AD66" w:rsidR="004407BB" w:rsidRDefault="001C130C" w:rsidP="004407B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>In Fina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>l</w:t>
                      </w: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testing, </w:t>
                      </w:r>
                      <w:r w:rsidR="00BB7365" w:rsidRPr="004178C2">
                        <w:rPr>
                          <w:sz w:val="22"/>
                          <w:szCs w:val="22"/>
                          <w:lang w:val="en-GB"/>
                        </w:rPr>
                        <w:t>400 samples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>(</w:t>
                      </w:r>
                      <w:r w:rsidR="00677858" w:rsidRPr="004178C2">
                        <w:rPr>
                          <w:sz w:val="22"/>
                          <w:szCs w:val="22"/>
                          <w:lang w:val="en-GB"/>
                        </w:rPr>
                        <w:t>unsee</w:t>
                      </w:r>
                      <w:r w:rsidR="00041E7E" w:rsidRPr="004178C2">
                        <w:rPr>
                          <w:sz w:val="22"/>
                          <w:szCs w:val="22"/>
                          <w:lang w:val="en-GB"/>
                        </w:rPr>
                        <w:t>n</w:t>
                      </w:r>
                      <w:r w:rsidR="00677858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data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) </w:t>
                      </w:r>
                      <w:r w:rsidR="00677858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were 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>tested</w:t>
                      </w:r>
                      <w:r w:rsidR="00677858" w:rsidRPr="004178C2">
                        <w:rPr>
                          <w:sz w:val="22"/>
                          <w:szCs w:val="22"/>
                          <w:lang w:val="en-GB"/>
                        </w:rPr>
                        <w:t>,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7 </w:t>
                      </w: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were 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>incorrectly</w:t>
                      </w: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classified, and</w:t>
                      </w:r>
                      <w:r w:rsidR="00CC39D4">
                        <w:rPr>
                          <w:sz w:val="22"/>
                          <w:szCs w:val="22"/>
                          <w:lang w:val="en-GB"/>
                        </w:rPr>
                        <w:t xml:space="preserve"> the remaining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393</w:t>
                      </w:r>
                      <w:r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were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 xml:space="preserve"> c</w:t>
                      </w:r>
                      <w:r w:rsidR="00BB7365" w:rsidRPr="004178C2">
                        <w:rPr>
                          <w:sz w:val="22"/>
                          <w:szCs w:val="22"/>
                          <w:lang w:val="en-GB"/>
                        </w:rPr>
                        <w:t>orrectly classified</w:t>
                      </w:r>
                      <w:r w:rsidR="00CC39D4">
                        <w:rPr>
                          <w:sz w:val="22"/>
                          <w:szCs w:val="22"/>
                          <w:lang w:val="en-GB"/>
                        </w:rPr>
                        <w:t xml:space="preserve">. Hence SVM attains a </w:t>
                      </w:r>
                      <w:r w:rsidR="004178C2" w:rsidRPr="004178C2">
                        <w:rPr>
                          <w:sz w:val="22"/>
                          <w:szCs w:val="22"/>
                          <w:lang w:val="en-GB"/>
                        </w:rPr>
                        <w:t>prediction accuracy of 98% and an error of 2%.</w:t>
                      </w:r>
                    </w:p>
                    <w:p w14:paraId="1E7AFAB7" w14:textId="77777777" w:rsidR="0064397A" w:rsidRDefault="00CC39D4" w:rsidP="004407B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The price range of mobile </w:t>
                      </w:r>
                      <w:r w:rsidR="0064397A">
                        <w:rPr>
                          <w:sz w:val="22"/>
                          <w:szCs w:val="22"/>
                          <w:lang w:val="en-GB"/>
                        </w:rPr>
                        <w:t>phones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 is much dependent on RAM, battery power, pixel resolution height</w:t>
                      </w:r>
                      <w:r w:rsidR="0064397A">
                        <w:rPr>
                          <w:sz w:val="22"/>
                          <w:szCs w:val="22"/>
                          <w:lang w:val="en-GB"/>
                        </w:rPr>
                        <w:t>,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 and width</w:t>
                      </w:r>
                      <w:r w:rsidR="0064397A">
                        <w:rPr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77900123" w14:textId="32AD4B49" w:rsidR="00CC39D4" w:rsidRDefault="0064397A" w:rsidP="004407B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>
                        <w:rPr>
                          <w:sz w:val="22"/>
                          <w:szCs w:val="22"/>
                          <w:lang w:val="en-GB"/>
                        </w:rPr>
                        <w:t>T</w:t>
                      </w:r>
                      <w:r w:rsidR="00CC39D4">
                        <w:rPr>
                          <w:sz w:val="22"/>
                          <w:szCs w:val="22"/>
                          <w:lang w:val="en-GB"/>
                        </w:rPr>
                        <w:t xml:space="preserve">he results did not show how the price is 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>affected</w:t>
                      </w:r>
                      <w:r w:rsidR="00CC39D4">
                        <w:rPr>
                          <w:sz w:val="22"/>
                          <w:szCs w:val="22"/>
                          <w:lang w:val="en-GB"/>
                        </w:rPr>
                        <w:t xml:space="preserve"> by internal memory which is the main 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>feature</w:t>
                      </w:r>
                      <w:r w:rsidR="00CC39D4">
                        <w:rPr>
                          <w:sz w:val="22"/>
                          <w:szCs w:val="22"/>
                          <w:lang w:val="en-GB"/>
                        </w:rPr>
                        <w:t xml:space="preserve"> most people consider when buying a mobile phone.</w:t>
                      </w:r>
                    </w:p>
                    <w:p w14:paraId="3D2DED56" w14:textId="77777777" w:rsidR="00CF33BE" w:rsidRDefault="00CF33BE" w:rsidP="00CF33BE">
                      <w:pPr>
                        <w:pStyle w:val="ListParagraph"/>
                        <w:spacing w:line="276" w:lineRule="auto"/>
                        <w:ind w:left="360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</w:p>
                    <w:p w14:paraId="0ED23FFD" w14:textId="0ADBE0E0" w:rsidR="00CF33BE" w:rsidRPr="00CF33BE" w:rsidRDefault="00FB7DF1" w:rsidP="00FB7DF1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 w:rsidRPr="00CF33BE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Future Work</w:t>
                      </w:r>
                    </w:p>
                    <w:p w14:paraId="304E9B1D" w14:textId="77777777" w:rsidR="00CF33BE" w:rsidRPr="00677858" w:rsidRDefault="00CF33BE" w:rsidP="00FB7DF1">
                      <w:pPr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</w:pPr>
                    </w:p>
                    <w:p w14:paraId="2AA5FA6E" w14:textId="1F90DDBE" w:rsidR="00FB7DF1" w:rsidRDefault="00FB7DF1" w:rsidP="00FB7DF1">
                      <w:pPr>
                        <w:pStyle w:val="Default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FB7DF1">
                        <w:rPr>
                          <w:sz w:val="22"/>
                          <w:szCs w:val="22"/>
                          <w:lang w:val="en-GB"/>
                        </w:rPr>
                        <w:t xml:space="preserve">More machine learning techniques </w:t>
                      </w:r>
                      <w:r w:rsidR="00CF33BE">
                        <w:rPr>
                          <w:sz w:val="22"/>
                          <w:szCs w:val="22"/>
                          <w:lang w:val="en-GB"/>
                        </w:rPr>
                        <w:t>such as Artificial Neural Networks can be used to predict the price</w:t>
                      </w:r>
                    </w:p>
                    <w:p w14:paraId="593B38D4" w14:textId="62E26912" w:rsidR="00FB7DF1" w:rsidRDefault="00FB7DF1" w:rsidP="00FB7DF1">
                      <w:pPr>
                        <w:pStyle w:val="Default"/>
                        <w:numPr>
                          <w:ilvl w:val="0"/>
                          <w:numId w:val="2"/>
                        </w:numPr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FB7DF1">
                        <w:rPr>
                          <w:sz w:val="22"/>
                          <w:szCs w:val="22"/>
                          <w:lang w:val="en-GB"/>
                        </w:rPr>
                        <w:t>Data can be improved to see how the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 xml:space="preserve"> internal me</w:t>
                      </w:r>
                      <w:r w:rsidR="00E43880">
                        <w:rPr>
                          <w:sz w:val="22"/>
                          <w:szCs w:val="22"/>
                          <w:lang w:val="en-GB"/>
                        </w:rPr>
                        <w:t>m</w:t>
                      </w:r>
                      <w:r>
                        <w:rPr>
                          <w:sz w:val="22"/>
                          <w:szCs w:val="22"/>
                          <w:lang w:val="en-GB"/>
                        </w:rPr>
                        <w:t>ory affects the price of the phone as used in relation to normal life.</w:t>
                      </w:r>
                    </w:p>
                    <w:p w14:paraId="440CB54E" w14:textId="36944781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187F55B" w14:textId="07DC8791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3249818B" w14:textId="48FB905B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5DDCB3F" w14:textId="58CB2812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04CD21DE" w14:textId="4C9907A2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25C69E5B" w14:textId="4FB5CDFE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0CAC6750" w14:textId="4D0419F7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3164F186" w14:textId="08925E86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2410109" w14:textId="42D1A59D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7FCB4EE0" w14:textId="359DD539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0309AA47" w14:textId="24D60C9C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42AE7399" w14:textId="39958488" w:rsidR="00FB7DF1" w:rsidRDefault="00FB7DF1" w:rsidP="00FB7DF1">
                      <w:pPr>
                        <w:rPr>
                          <w:lang w:val="en-GB"/>
                        </w:rPr>
                      </w:pPr>
                    </w:p>
                    <w:p w14:paraId="380A27FA" w14:textId="77777777" w:rsidR="00FB7DF1" w:rsidRPr="00015EE8" w:rsidRDefault="00FB7DF1" w:rsidP="00FB7DF1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63A67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DE4D423" wp14:editId="613BF9B1">
                <wp:simplePos x="0" y="0"/>
                <wp:positionH relativeFrom="column">
                  <wp:posOffset>4511040</wp:posOffset>
                </wp:positionH>
                <wp:positionV relativeFrom="paragraph">
                  <wp:posOffset>4922520</wp:posOffset>
                </wp:positionV>
                <wp:extent cx="3749040" cy="3916680"/>
                <wp:effectExtent l="0" t="0" r="22860" b="2667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3916680"/>
                        </a:xfrm>
                        <a:prstGeom prst="rect">
                          <a:avLst/>
                        </a:prstGeom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93580" w14:textId="7E4AECD4" w:rsidR="00015EE8" w:rsidRPr="00E35030" w:rsidRDefault="006F1C0C" w:rsidP="00E3503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 xml:space="preserve">FINAL MODEL TRAINING AND </w:t>
                            </w:r>
                            <w:r w:rsidR="002159A8">
                              <w:rPr>
                                <w:rFonts w:ascii="Arial" w:hAnsi="Arial" w:cs="Arial"/>
                                <w:b/>
                                <w:bCs/>
                                <w:color w:val="5B9BD5" w:themeColor="accent5"/>
                                <w:lang w:val="en-GB"/>
                              </w:rPr>
                              <w:t>ANALYSIS</w:t>
                            </w:r>
                          </w:p>
                          <w:p w14:paraId="7914A267" w14:textId="713C7E7D" w:rsidR="00E35030" w:rsidRPr="00405B22" w:rsidRDefault="00E35030" w:rsidP="00405B22">
                            <w:pPr>
                              <w:pStyle w:val="HTMLPreformatted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The best estimat</w:t>
                            </w:r>
                            <w:r w:rsidR="006F1C0C"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o</w:t>
                            </w:r>
                            <w:r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r of SVM with parameters (</w:t>
                            </w:r>
                            <w:r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SVC(C=1, gamma=0.1, kernel='linear')</w:t>
                            </w:r>
                            <w:r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>)</w:t>
                            </w:r>
                            <w:r w:rsidR="006F1C0C" w:rsidRPr="00405B2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GB"/>
                              </w:rPr>
                              <w:t xml:space="preserve"> was used as a final model. </w:t>
                            </w:r>
                          </w:p>
                          <w:p w14:paraId="1C4B0E8C" w14:textId="273C77B3" w:rsidR="00E35030" w:rsidRPr="008C64F6" w:rsidRDefault="006F1C0C" w:rsidP="00405B22">
                            <w:pPr>
                              <w:spacing w:line="276" w:lineRule="auto"/>
                              <w:jc w:val="both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>During the training</w:t>
                            </w:r>
                            <w:r w:rsid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r w:rsidRP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>process</w:t>
                            </w:r>
                            <w:r w:rsid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>,</w:t>
                            </w:r>
                            <w:r w:rsidRP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SVM </w:t>
                            </w:r>
                            <w:r w:rsid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>acquires</w:t>
                            </w:r>
                            <w:r w:rsidRP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 xml:space="preserve"> 96% prediction accuracy </w:t>
                            </w:r>
                            <w:r w:rsidR="00DE6E15" w:rsidRPr="008C64F6">
                              <w:rPr>
                                <w:sz w:val="22"/>
                                <w:szCs w:val="22"/>
                                <w:lang w:val="en-GB"/>
                              </w:rPr>
                              <w:t>with approximately 4% mean error.</w:t>
                            </w:r>
                          </w:p>
                          <w:p w14:paraId="13F9CF33" w14:textId="046637D1" w:rsidR="00616504" w:rsidRPr="006F1C0C" w:rsidRDefault="00616504" w:rsidP="006F1C0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077F250" wp14:editId="4C31EEE9">
                                  <wp:extent cx="3566160" cy="2987040"/>
                                  <wp:effectExtent l="0" t="0" r="0" b="3810"/>
                                  <wp:docPr id="179" name="Picture 179" descr="A picture containing 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Picture 179" descr="A picture containing 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6160" cy="298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95FB99" w14:textId="59E1CD22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687862A" w14:textId="5832D9EA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1DECBFD" w14:textId="4B44648D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9D2658B" w14:textId="378E43B0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7C787A2" w14:textId="6CAB43BD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152AD77" w14:textId="5BD54ED3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13DCF05" w14:textId="5B3BB401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C756541" w14:textId="5EBA2EC0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27A0682C" w14:textId="4FC93374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4C7D050" w14:textId="308F91D6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EDA937D" w14:textId="7258E698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57933A4C" w14:textId="463050CC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6987E1F" w14:textId="632B4732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0E574480" w14:textId="44EB953A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CC8AACA" w14:textId="594CBD41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70055774" w14:textId="17F8EC1D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4386C876" w14:textId="24C52BFD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3B354993" w14:textId="06545CE1" w:rsidR="00E35030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6D7BDA5C" w14:textId="77777777" w:rsidR="00E35030" w:rsidRPr="00015EE8" w:rsidRDefault="00E35030" w:rsidP="00015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4D423" id="Rectangle 174" o:spid="_x0000_s1038" style="position:absolute;margin-left:355.2pt;margin-top:387.6pt;width:295.2pt;height:308.4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" fillcolor="white [3201]" strokecolor="#5b9bd5 [3208]" strokeweight=".25pt">
                <v:stroke dashstyle="1 1"/>
                <v:textbox>
                  <w:txbxContent>
                    <w:p w14:paraId="14493580" w14:textId="7E4AECD4" w:rsidR="00015EE8" w:rsidRPr="00E35030" w:rsidRDefault="006F1C0C" w:rsidP="00E35030">
                      <w:pP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 xml:space="preserve">FINAL MODEL TRAINING AND </w:t>
                      </w:r>
                      <w:r w:rsidR="002159A8">
                        <w:rPr>
                          <w:rFonts w:ascii="Arial" w:hAnsi="Arial" w:cs="Arial"/>
                          <w:b/>
                          <w:bCs/>
                          <w:color w:val="5B9BD5" w:themeColor="accent5"/>
                          <w:lang w:val="en-GB"/>
                        </w:rPr>
                        <w:t>ANALYSIS</w:t>
                      </w:r>
                    </w:p>
                    <w:p w14:paraId="7914A267" w14:textId="713C7E7D" w:rsidR="00E35030" w:rsidRPr="00405B22" w:rsidRDefault="00E35030" w:rsidP="00405B22">
                      <w:pPr>
                        <w:pStyle w:val="HTMLPreformatted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</w:pPr>
                      <w:r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The best estimat</w:t>
                      </w:r>
                      <w:r w:rsidR="006F1C0C"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o</w:t>
                      </w:r>
                      <w:r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r of SVM with parameters (</w:t>
                      </w:r>
                      <w:r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SVC(C=1, gamma=0.1, kernel='linear')</w:t>
                      </w:r>
                      <w:r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>)</w:t>
                      </w:r>
                      <w:r w:rsidR="006F1C0C" w:rsidRPr="00405B22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GB"/>
                        </w:rPr>
                        <w:t xml:space="preserve"> was used as a final model. </w:t>
                      </w:r>
                    </w:p>
                    <w:p w14:paraId="1C4B0E8C" w14:textId="273C77B3" w:rsidR="00E35030" w:rsidRPr="008C64F6" w:rsidRDefault="006F1C0C" w:rsidP="00405B22">
                      <w:pPr>
                        <w:spacing w:line="276" w:lineRule="auto"/>
                        <w:jc w:val="both"/>
                        <w:rPr>
                          <w:sz w:val="22"/>
                          <w:szCs w:val="22"/>
                          <w:lang w:val="en-GB"/>
                        </w:rPr>
                      </w:pPr>
                      <w:r w:rsidRPr="008C64F6">
                        <w:rPr>
                          <w:sz w:val="22"/>
                          <w:szCs w:val="22"/>
                          <w:lang w:val="en-GB"/>
                        </w:rPr>
                        <w:t>During the training</w:t>
                      </w:r>
                      <w:r w:rsidR="008C64F6">
                        <w:rPr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r w:rsidRPr="008C64F6">
                        <w:rPr>
                          <w:sz w:val="22"/>
                          <w:szCs w:val="22"/>
                          <w:lang w:val="en-GB"/>
                        </w:rPr>
                        <w:t>process</w:t>
                      </w:r>
                      <w:r w:rsidR="008C64F6">
                        <w:rPr>
                          <w:sz w:val="22"/>
                          <w:szCs w:val="22"/>
                          <w:lang w:val="en-GB"/>
                        </w:rPr>
                        <w:t>,</w:t>
                      </w:r>
                      <w:r w:rsidRPr="008C64F6">
                        <w:rPr>
                          <w:sz w:val="22"/>
                          <w:szCs w:val="22"/>
                          <w:lang w:val="en-GB"/>
                        </w:rPr>
                        <w:t xml:space="preserve"> SVM </w:t>
                      </w:r>
                      <w:r w:rsidR="008C64F6">
                        <w:rPr>
                          <w:sz w:val="22"/>
                          <w:szCs w:val="22"/>
                          <w:lang w:val="en-GB"/>
                        </w:rPr>
                        <w:t>acquires</w:t>
                      </w:r>
                      <w:r w:rsidRPr="008C64F6">
                        <w:rPr>
                          <w:sz w:val="22"/>
                          <w:szCs w:val="22"/>
                          <w:lang w:val="en-GB"/>
                        </w:rPr>
                        <w:t xml:space="preserve"> 96% prediction accuracy </w:t>
                      </w:r>
                      <w:r w:rsidR="00DE6E15" w:rsidRPr="008C64F6">
                        <w:rPr>
                          <w:sz w:val="22"/>
                          <w:szCs w:val="22"/>
                          <w:lang w:val="en-GB"/>
                        </w:rPr>
                        <w:t>with approximately 4% mean error.</w:t>
                      </w:r>
                    </w:p>
                    <w:p w14:paraId="13F9CF33" w14:textId="046637D1" w:rsidR="00616504" w:rsidRPr="006F1C0C" w:rsidRDefault="00616504" w:rsidP="006F1C0C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6077F250" wp14:editId="4C31EEE9">
                            <wp:extent cx="3566160" cy="2987040"/>
                            <wp:effectExtent l="0" t="0" r="0" b="3810"/>
                            <wp:docPr id="179" name="Picture 179" descr="A picture containing 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Picture 179" descr="A picture containing graphical user interface&#10;&#10;Description automatically generated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6160" cy="2987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95FB99" w14:textId="59E1CD22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687862A" w14:textId="5832D9EA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1DECBFD" w14:textId="4B44648D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9D2658B" w14:textId="378E43B0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7C787A2" w14:textId="6CAB43BD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152AD77" w14:textId="5BD54ED3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13DCF05" w14:textId="5B3BB401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C756541" w14:textId="5EBA2EC0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27A0682C" w14:textId="4FC93374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4C7D050" w14:textId="308F91D6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EDA937D" w14:textId="7258E698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57933A4C" w14:textId="463050CC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6987E1F" w14:textId="632B4732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0E574480" w14:textId="44EB953A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1CC8AACA" w14:textId="594CBD41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70055774" w14:textId="17F8EC1D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4386C876" w14:textId="24C52BFD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3B354993" w14:textId="06545CE1" w:rsidR="00E35030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  <w:p w14:paraId="6D7BDA5C" w14:textId="77777777" w:rsidR="00E35030" w:rsidRPr="00015EE8" w:rsidRDefault="00E35030" w:rsidP="00015EE8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776EF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B2B333D" wp14:editId="6C6AD450">
                <wp:simplePos x="0" y="0"/>
                <wp:positionH relativeFrom="column">
                  <wp:posOffset>9867900</wp:posOffset>
                </wp:positionH>
                <wp:positionV relativeFrom="paragraph">
                  <wp:posOffset>68580</wp:posOffset>
                </wp:positionV>
                <wp:extent cx="2400300" cy="701040"/>
                <wp:effectExtent l="0" t="0" r="0" b="381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01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74C80" w14:textId="1495F9F4" w:rsidR="001F3DA4" w:rsidRPr="001F3DA4" w:rsidRDefault="00A776EF" w:rsidP="001F3DA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6D18DAF" wp14:editId="6F4DDEC6">
                                  <wp:extent cx="2087245" cy="574040"/>
                                  <wp:effectExtent l="0" t="0" r="8255" b="0"/>
                                  <wp:docPr id="178" name="Picture 178" descr="A group of cell phon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Picture 178" descr="A group of cell phone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7245" cy="574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B333D" id="Rectangle 153" o:spid="_x0000_s1039" style="position:absolute;margin-left:777pt;margin-top:5.4pt;width:189pt;height:55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" fillcolor="white [3201]" stroked="f" strokeweight="1pt">
                <v:textbox>
                  <w:txbxContent>
                    <w:p w14:paraId="43274C80" w14:textId="1495F9F4" w:rsidR="001F3DA4" w:rsidRPr="001F3DA4" w:rsidRDefault="00A776EF" w:rsidP="001F3DA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66D18DAF" wp14:editId="6F4DDEC6">
                            <wp:extent cx="2087245" cy="574040"/>
                            <wp:effectExtent l="0" t="0" r="8255" b="0"/>
                            <wp:docPr id="178" name="Picture 178" descr="A group of cell phone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Picture 178" descr="A group of cell phones&#10;&#10;Description automatically generated with medium confidence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7245" cy="574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E501F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2368" behindDoc="0" locked="0" layoutInCell="1" allowOverlap="1" wp14:anchorId="51E66809" wp14:editId="4848B8C7">
                <wp:simplePos x="0" y="0"/>
                <wp:positionH relativeFrom="column">
                  <wp:posOffset>3864429</wp:posOffset>
                </wp:positionH>
                <wp:positionV relativeFrom="page">
                  <wp:posOffset>1447799</wp:posOffset>
                </wp:positionV>
                <wp:extent cx="3657600" cy="2013857"/>
                <wp:effectExtent l="0" t="0" r="0" b="5715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013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E315E" w14:textId="7B3EC863" w:rsidR="002C3E44" w:rsidRDefault="002C3E44" w:rsidP="002C3E44">
                            <w:pPr>
                              <w:widowControl w:val="0"/>
                              <w:spacing w:line="2840" w:lineRule="exact"/>
                              <w:rPr>
                                <w:i/>
                                <w:iCs/>
                                <w:color w:val="FFFFFE"/>
                                <w:sz w:val="280"/>
                                <w:szCs w:val="280"/>
                              </w:rPr>
                            </w:pPr>
                            <w:bookmarkStart w:id="0" w:name="_Hlk106193547"/>
                            <w:bookmarkEnd w:id="0"/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E6680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0" type="#_x0000_t202" style="position:absolute;margin-left:304.3pt;margin-top:114pt;width:4in;height:158.55pt;z-index:2516423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6A0E315E" w14:textId="7B3EC863" w:rsidR="002C3E44" w:rsidRDefault="002C3E44" w:rsidP="002C3E44">
                      <w:pPr>
                        <w:widowControl w:val="0"/>
                        <w:spacing w:line="2840" w:lineRule="exact"/>
                        <w:rPr>
                          <w:i/>
                          <w:iCs/>
                          <w:color w:val="FFFFFE"/>
                          <w:sz w:val="280"/>
                          <w:szCs w:val="280"/>
                        </w:rPr>
                      </w:pPr>
                      <w:bookmarkStart w:id="1" w:name="_Hlk106193547"/>
                      <w:bookmarkEnd w:id="1"/>
                    </w:p>
                  </w:txbxContent>
                </v:textbox>
                <w10:wrap anchory="page"/>
              </v:shap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9232" behindDoc="0" locked="0" layoutInCell="1" allowOverlap="1" wp14:anchorId="122352A0" wp14:editId="71BF5F95">
                <wp:simplePos x="0" y="0"/>
                <wp:positionH relativeFrom="column">
                  <wp:posOffset>9677400</wp:posOffset>
                </wp:positionH>
                <wp:positionV relativeFrom="page">
                  <wp:posOffset>9165590</wp:posOffset>
                </wp:positionV>
                <wp:extent cx="2680970" cy="0"/>
                <wp:effectExtent l="14605" t="12065" r="9525" b="6985"/>
                <wp:wrapNone/>
                <wp:docPr id="145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809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8A186" id="Line 153" o:spid="_x0000_s1026" style="position:absolute;z-index:2516792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762pt,721.7pt" to="973.1pt,7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8208" behindDoc="0" locked="0" layoutInCell="1" allowOverlap="1" wp14:anchorId="68E2DB2F" wp14:editId="61FF8632">
                <wp:simplePos x="0" y="0"/>
                <wp:positionH relativeFrom="column">
                  <wp:posOffset>9677400</wp:posOffset>
                </wp:positionH>
                <wp:positionV relativeFrom="page">
                  <wp:posOffset>6485255</wp:posOffset>
                </wp:positionV>
                <wp:extent cx="2680970" cy="0"/>
                <wp:effectExtent l="14605" t="8255" r="9525" b="10795"/>
                <wp:wrapNone/>
                <wp:docPr id="144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8097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9DB61" id="Line 152" o:spid="_x0000_s1026" style="position:absolute;z-index:2516782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762pt,510.65pt" to="973.1pt,5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7184" behindDoc="0" locked="0" layoutInCell="1" allowOverlap="1" wp14:anchorId="22CC0A20" wp14:editId="08AD3EED">
                <wp:simplePos x="0" y="0"/>
                <wp:positionH relativeFrom="column">
                  <wp:posOffset>9677400</wp:posOffset>
                </wp:positionH>
                <wp:positionV relativeFrom="page">
                  <wp:posOffset>3804285</wp:posOffset>
                </wp:positionV>
                <wp:extent cx="0" cy="6031865"/>
                <wp:effectExtent l="14605" t="13335" r="13970" b="12700"/>
                <wp:wrapNone/>
                <wp:docPr id="143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318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F57CE" id="Line 151" o:spid="_x0000_s1026" style="position:absolute;z-index:25167718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762pt,299.55pt" to="762pt,7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76160" behindDoc="0" locked="0" layoutInCell="1" allowOverlap="1" wp14:anchorId="7ABC73AE" wp14:editId="4F7C56FC">
                <wp:simplePos x="0" y="0"/>
                <wp:positionH relativeFrom="column">
                  <wp:posOffset>2528570</wp:posOffset>
                </wp:positionH>
                <wp:positionV relativeFrom="page">
                  <wp:posOffset>234950</wp:posOffset>
                </wp:positionV>
                <wp:extent cx="0" cy="9601200"/>
                <wp:effectExtent l="9525" t="6350" r="9525" b="12700"/>
                <wp:wrapNone/>
                <wp:docPr id="142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6012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4AE12D" id="Line 146" o:spid="_x0000_s1026" style="position:absolute;z-index:25167616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99.1pt,18.5pt" to="199.1pt,7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08ACB43C" wp14:editId="713F9152">
                <wp:simplePos x="0" y="0"/>
                <wp:positionH relativeFrom="column">
                  <wp:posOffset>13970</wp:posOffset>
                </wp:positionH>
                <wp:positionV relativeFrom="page">
                  <wp:posOffset>5721350</wp:posOffset>
                </wp:positionV>
                <wp:extent cx="2514600" cy="0"/>
                <wp:effectExtent l="9525" t="6350" r="9525" b="12700"/>
                <wp:wrapNone/>
                <wp:docPr id="2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26462C" id="Line 26" o:spid="_x0000_s1026" style="position:absolute;z-index:25166387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.1pt,450.5pt" to="199.1pt,4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2848" behindDoc="0" locked="0" layoutInCell="1" allowOverlap="1" wp14:anchorId="4540812C" wp14:editId="726D4E73">
                <wp:simplePos x="0" y="0"/>
                <wp:positionH relativeFrom="column">
                  <wp:posOffset>13970</wp:posOffset>
                </wp:positionH>
                <wp:positionV relativeFrom="page">
                  <wp:posOffset>5965190</wp:posOffset>
                </wp:positionV>
                <wp:extent cx="2514600" cy="0"/>
                <wp:effectExtent l="9525" t="12065" r="9525" b="6985"/>
                <wp:wrapNone/>
                <wp:docPr id="2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24FDA0" id="Line 25" o:spid="_x0000_s1026" style="position:absolute;z-index:2516628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.1pt,469.7pt" to="199.1pt,4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0800" behindDoc="0" locked="0" layoutInCell="1" allowOverlap="1" wp14:anchorId="7C978F28" wp14:editId="0591B7E8">
                <wp:simplePos x="0" y="0"/>
                <wp:positionH relativeFrom="column">
                  <wp:posOffset>13970</wp:posOffset>
                </wp:positionH>
                <wp:positionV relativeFrom="page">
                  <wp:posOffset>6210300</wp:posOffset>
                </wp:positionV>
                <wp:extent cx="2514600" cy="0"/>
                <wp:effectExtent l="9525" t="9525" r="9525" b="9525"/>
                <wp:wrapNone/>
                <wp:docPr id="1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C2B2D0" id="Line 23" o:spid="_x0000_s1026" style="position:absolute;z-index:2516608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.1pt,489pt" to="199.1pt,4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198B4004" wp14:editId="0EE26C46">
                <wp:simplePos x="0" y="0"/>
                <wp:positionH relativeFrom="column">
                  <wp:posOffset>13970</wp:posOffset>
                </wp:positionH>
                <wp:positionV relativeFrom="page">
                  <wp:posOffset>6945630</wp:posOffset>
                </wp:positionV>
                <wp:extent cx="2514600" cy="0"/>
                <wp:effectExtent l="9525" t="11430" r="9525" b="7620"/>
                <wp:wrapNone/>
                <wp:docPr id="1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C45999" id="Line 17" o:spid="_x0000_s1026" style="position:absolute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.1pt,546.9pt" to="199.1pt,5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2608" behindDoc="0" locked="0" layoutInCell="1" allowOverlap="1" wp14:anchorId="4D2EFC8B" wp14:editId="2A89AD0B">
                <wp:simplePos x="0" y="0"/>
                <wp:positionH relativeFrom="column">
                  <wp:posOffset>13970</wp:posOffset>
                </wp:positionH>
                <wp:positionV relativeFrom="page">
                  <wp:posOffset>7190740</wp:posOffset>
                </wp:positionV>
                <wp:extent cx="2514600" cy="0"/>
                <wp:effectExtent l="9525" t="8890" r="9525" b="10160"/>
                <wp:wrapNone/>
                <wp:docPr id="1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E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1D70F" id="Line 15" o:spid="_x0000_s1026" style="position:absolute;z-index:2516526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" from="1.1pt,566.2pt" to="199.1pt,5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" strokecolor="#fffffe" strokeweight="1pt">
                <v:shadow color="#dcd6d4"/>
                <w10:wrap anchory="page"/>
              </v:lin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8512" behindDoc="0" locked="0" layoutInCell="1" allowOverlap="1" wp14:anchorId="6D7DC563" wp14:editId="0DF793C4">
                <wp:simplePos x="0" y="0"/>
                <wp:positionH relativeFrom="column">
                  <wp:posOffset>185420</wp:posOffset>
                </wp:positionH>
                <wp:positionV relativeFrom="page">
                  <wp:posOffset>1396365</wp:posOffset>
                </wp:positionV>
                <wp:extent cx="1943100" cy="685800"/>
                <wp:effectExtent l="0" t="0" r="0" b="381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F43EB2" w14:textId="42B7C78D" w:rsidR="002C3E44" w:rsidRDefault="002C3E44" w:rsidP="00274527">
                            <w:pPr>
                              <w:widowControl w:val="0"/>
                              <w:spacing w:line="840" w:lineRule="exact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F4EDE2"/>
                                <w:w w:val="8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DC563" id="Text Box 11" o:spid="_x0000_s1041" type="#_x0000_t202" style="position:absolute;margin-left:14.6pt;margin-top:109.95pt;width:153pt;height:54pt;z-index:2516485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45F43EB2" w14:textId="42B7C78D" w:rsidR="002C3E44" w:rsidRDefault="002C3E44" w:rsidP="00274527">
                      <w:pPr>
                        <w:widowControl w:val="0"/>
                        <w:spacing w:line="840" w:lineRule="exact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F4EDE2"/>
                          <w:w w:val="80"/>
                          <w:sz w:val="80"/>
                          <w:szCs w:val="8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E31CAA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7488" behindDoc="0" locked="0" layoutInCell="1" allowOverlap="1" wp14:anchorId="5E61E533" wp14:editId="7CC0D54A">
                <wp:simplePos x="0" y="0"/>
                <wp:positionH relativeFrom="column">
                  <wp:posOffset>5887720</wp:posOffset>
                </wp:positionH>
                <wp:positionV relativeFrom="page">
                  <wp:posOffset>3219450</wp:posOffset>
                </wp:positionV>
                <wp:extent cx="4882515" cy="619760"/>
                <wp:effectExtent l="0" t="0" r="0" b="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2515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A5031C" w14:textId="329A6F7B" w:rsidR="002C3E44" w:rsidRDefault="002C3E44" w:rsidP="002C3E44">
                            <w:pPr>
                              <w:widowControl w:val="0"/>
                              <w:spacing w:line="600" w:lineRule="exact"/>
                              <w:rPr>
                                <w:rFonts w:ascii="Arial" w:hAnsi="Arial" w:cs="Arial"/>
                                <w:i/>
                                <w:iCs/>
                                <w:color w:val="7A6F30"/>
                                <w:w w:val="8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1E533" id="Text Box 10" o:spid="_x0000_s1042" type="#_x0000_t202" style="position:absolute;margin-left:463.6pt;margin-top:253.5pt;width:384.45pt;height:48.8pt;z-index:2516474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" filled="f" fillcolor="#fffffe" stroked="f" strokecolor="#212120" insetpen="t">
                <v:textbox inset="2.88pt,2.88pt,2.88pt,2.88pt">
                  <w:txbxContent>
                    <w:p w14:paraId="59A5031C" w14:textId="329A6F7B" w:rsidR="002C3E44" w:rsidRDefault="002C3E44" w:rsidP="002C3E44">
                      <w:pPr>
                        <w:widowControl w:val="0"/>
                        <w:spacing w:line="600" w:lineRule="exact"/>
                        <w:rPr>
                          <w:rFonts w:ascii="Arial" w:hAnsi="Arial" w:cs="Arial"/>
                          <w:i/>
                          <w:iCs/>
                          <w:color w:val="7A6F30"/>
                          <w:w w:val="80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E644B" w:rsidSect="00E31CAA">
      <w:pgSz w:w="20160" w:h="15840" w:orient="landscape" w:code="283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D31E9" w14:textId="77777777" w:rsidR="0019160A" w:rsidRDefault="0019160A" w:rsidP="00B62742">
      <w:r>
        <w:separator/>
      </w:r>
    </w:p>
  </w:endnote>
  <w:endnote w:type="continuationSeparator" w:id="0">
    <w:p w14:paraId="2392A2EE" w14:textId="77777777" w:rsidR="0019160A" w:rsidRDefault="0019160A" w:rsidP="00B62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B7E90" w14:textId="77777777" w:rsidR="0019160A" w:rsidRDefault="0019160A" w:rsidP="00B62742">
      <w:r>
        <w:separator/>
      </w:r>
    </w:p>
  </w:footnote>
  <w:footnote w:type="continuationSeparator" w:id="0">
    <w:p w14:paraId="73E26669" w14:textId="77777777" w:rsidR="0019160A" w:rsidRDefault="0019160A" w:rsidP="00B627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4AC4"/>
    <w:multiLevelType w:val="hybridMultilevel"/>
    <w:tmpl w:val="0846D4B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ED74B5"/>
    <w:multiLevelType w:val="hybridMultilevel"/>
    <w:tmpl w:val="33DE408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C10178"/>
    <w:multiLevelType w:val="hybridMultilevel"/>
    <w:tmpl w:val="F740E2E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501DBA"/>
    <w:multiLevelType w:val="hybridMultilevel"/>
    <w:tmpl w:val="25BC0F6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5375066">
    <w:abstractNumId w:val="1"/>
  </w:num>
  <w:num w:numId="2" w16cid:durableId="1790322201">
    <w:abstractNumId w:val="0"/>
  </w:num>
  <w:num w:numId="3" w16cid:durableId="1262880773">
    <w:abstractNumId w:val="3"/>
  </w:num>
  <w:num w:numId="4" w16cid:durableId="371077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/>
  <w:attachedTemplate r:id="rId1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27"/>
    <w:rsid w:val="00015EE8"/>
    <w:rsid w:val="00041E7E"/>
    <w:rsid w:val="00045685"/>
    <w:rsid w:val="00167027"/>
    <w:rsid w:val="0019160A"/>
    <w:rsid w:val="001C130C"/>
    <w:rsid w:val="001F3DA4"/>
    <w:rsid w:val="002159A8"/>
    <w:rsid w:val="00234BE2"/>
    <w:rsid w:val="00274527"/>
    <w:rsid w:val="002C1AE2"/>
    <w:rsid w:val="002C3E44"/>
    <w:rsid w:val="002E3922"/>
    <w:rsid w:val="00316AE2"/>
    <w:rsid w:val="00363A67"/>
    <w:rsid w:val="003C4EB5"/>
    <w:rsid w:val="00405B22"/>
    <w:rsid w:val="004178C2"/>
    <w:rsid w:val="00425EF0"/>
    <w:rsid w:val="004407BB"/>
    <w:rsid w:val="004513DD"/>
    <w:rsid w:val="00490B47"/>
    <w:rsid w:val="004B19C6"/>
    <w:rsid w:val="004D4EE0"/>
    <w:rsid w:val="004E644B"/>
    <w:rsid w:val="004F15C7"/>
    <w:rsid w:val="00551CCD"/>
    <w:rsid w:val="00562252"/>
    <w:rsid w:val="005632DF"/>
    <w:rsid w:val="0058575B"/>
    <w:rsid w:val="00616504"/>
    <w:rsid w:val="006259DD"/>
    <w:rsid w:val="0064397A"/>
    <w:rsid w:val="00677858"/>
    <w:rsid w:val="00687F75"/>
    <w:rsid w:val="006F1C0C"/>
    <w:rsid w:val="007177A3"/>
    <w:rsid w:val="007744DF"/>
    <w:rsid w:val="007A1E17"/>
    <w:rsid w:val="007B46E6"/>
    <w:rsid w:val="007D4602"/>
    <w:rsid w:val="008463CE"/>
    <w:rsid w:val="008A38C0"/>
    <w:rsid w:val="008C64F6"/>
    <w:rsid w:val="00917F5C"/>
    <w:rsid w:val="00953046"/>
    <w:rsid w:val="00977F8E"/>
    <w:rsid w:val="009976C8"/>
    <w:rsid w:val="009F5423"/>
    <w:rsid w:val="00A119FE"/>
    <w:rsid w:val="00A3064A"/>
    <w:rsid w:val="00A64827"/>
    <w:rsid w:val="00A776EF"/>
    <w:rsid w:val="00AA6E74"/>
    <w:rsid w:val="00AE7BF0"/>
    <w:rsid w:val="00B61AEE"/>
    <w:rsid w:val="00B62742"/>
    <w:rsid w:val="00BB7365"/>
    <w:rsid w:val="00BE613D"/>
    <w:rsid w:val="00C571EF"/>
    <w:rsid w:val="00CC39D4"/>
    <w:rsid w:val="00CF33BE"/>
    <w:rsid w:val="00D3106D"/>
    <w:rsid w:val="00D31AAA"/>
    <w:rsid w:val="00D7598A"/>
    <w:rsid w:val="00D96FD4"/>
    <w:rsid w:val="00DC7CA1"/>
    <w:rsid w:val="00DE6E15"/>
    <w:rsid w:val="00DF2B37"/>
    <w:rsid w:val="00E31CAA"/>
    <w:rsid w:val="00E35030"/>
    <w:rsid w:val="00E43880"/>
    <w:rsid w:val="00EE49C8"/>
    <w:rsid w:val="00EE70E9"/>
    <w:rsid w:val="00F42821"/>
    <w:rsid w:val="00F62790"/>
    <w:rsid w:val="00FB7DF1"/>
    <w:rsid w:val="00FE2B21"/>
    <w:rsid w:val="00FE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0FC274E"/>
  <w15:chartTrackingRefBased/>
  <w15:docId w15:val="{F2326EFA-2E7F-406D-A068-8661CD4A2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E44"/>
    <w:rPr>
      <w:rFonts w:ascii="Times New Roman" w:eastAsia="Times New Roman" w:hAnsi="Times New Roman"/>
      <w:color w:val="212120"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5C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7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2742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B627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2742"/>
    <w:rPr>
      <w:rFonts w:ascii="Times New Roman" w:eastAsia="Times New Roman" w:hAnsi="Times New Roman"/>
      <w:color w:val="212120"/>
      <w:kern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3DA4"/>
    <w:pPr>
      <w:contextualSpacing/>
    </w:pPr>
    <w:rPr>
      <w:rFonts w:asciiTheme="majorHAnsi" w:eastAsiaTheme="majorEastAsia" w:hAnsiTheme="majorHAnsi" w:cstheme="majorBidi"/>
      <w:color w:val="auto"/>
      <w:spacing w:val="-10"/>
      <w:sz w:val="56"/>
      <w:szCs w:val="56"/>
      <w:lang w:val="en-BE"/>
    </w:rPr>
  </w:style>
  <w:style w:type="character" w:customStyle="1" w:styleId="TitleChar">
    <w:name w:val="Title Char"/>
    <w:basedOn w:val="DefaultParagraphFont"/>
    <w:link w:val="Title"/>
    <w:uiPriority w:val="10"/>
    <w:rsid w:val="001F3DA4"/>
    <w:rPr>
      <w:rFonts w:asciiTheme="majorHAnsi" w:eastAsiaTheme="majorEastAsia" w:hAnsiTheme="majorHAnsi" w:cstheme="majorBidi"/>
      <w:spacing w:val="-10"/>
      <w:kern w:val="28"/>
      <w:sz w:val="56"/>
      <w:szCs w:val="56"/>
      <w:lang w:val="en-BE"/>
    </w:rPr>
  </w:style>
  <w:style w:type="character" w:customStyle="1" w:styleId="Heading2Char">
    <w:name w:val="Heading 2 Char"/>
    <w:basedOn w:val="DefaultParagraphFont"/>
    <w:link w:val="Heading2"/>
    <w:uiPriority w:val="9"/>
    <w:rsid w:val="004F15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BE"/>
    </w:rPr>
  </w:style>
  <w:style w:type="paragraph" w:styleId="NormalWeb">
    <w:name w:val="Normal (Web)"/>
    <w:basedOn w:val="Normal"/>
    <w:uiPriority w:val="99"/>
    <w:unhideWhenUsed/>
    <w:rsid w:val="00EE70E9"/>
    <w:pPr>
      <w:spacing w:before="100" w:beforeAutospacing="1" w:after="100" w:afterAutospacing="1"/>
    </w:pPr>
    <w:rPr>
      <w:color w:val="auto"/>
      <w:kern w:val="0"/>
      <w:sz w:val="24"/>
      <w:szCs w:val="24"/>
      <w:lang w:val="en-BE" w:eastAsia="en-BE"/>
    </w:rPr>
  </w:style>
  <w:style w:type="paragraph" w:styleId="Bibliography">
    <w:name w:val="Bibliography"/>
    <w:basedOn w:val="Normal"/>
    <w:next w:val="Normal"/>
    <w:uiPriority w:val="37"/>
    <w:unhideWhenUsed/>
    <w:rsid w:val="00015EE8"/>
    <w:pPr>
      <w:spacing w:after="160" w:line="259" w:lineRule="auto"/>
    </w:pPr>
    <w:rPr>
      <w:rFonts w:asciiTheme="minorHAnsi" w:eastAsiaTheme="minorHAnsi" w:hAnsiTheme="minorHAnsi" w:cstheme="minorBidi"/>
      <w:color w:val="auto"/>
      <w:kern w:val="0"/>
      <w:sz w:val="22"/>
      <w:szCs w:val="22"/>
      <w:lang w:val="en-BE"/>
    </w:rPr>
  </w:style>
  <w:style w:type="character" w:styleId="Hyperlink">
    <w:name w:val="Hyperlink"/>
    <w:basedOn w:val="DefaultParagraphFont"/>
    <w:uiPriority w:val="99"/>
    <w:unhideWhenUsed/>
    <w:rsid w:val="00015E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E8"/>
    <w:rPr>
      <w:color w:val="605E5C"/>
      <w:shd w:val="clear" w:color="auto" w:fill="E1DFDD"/>
    </w:rPr>
  </w:style>
  <w:style w:type="paragraph" w:customStyle="1" w:styleId="Default">
    <w:name w:val="Default"/>
    <w:rsid w:val="00FB7DF1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val="en-BE"/>
    </w:rPr>
  </w:style>
  <w:style w:type="paragraph" w:styleId="ListParagraph">
    <w:name w:val="List Paragraph"/>
    <w:basedOn w:val="Normal"/>
    <w:uiPriority w:val="34"/>
    <w:qFormat/>
    <w:rsid w:val="00E4388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35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kern w:val="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5030"/>
    <w:rPr>
      <w:rFonts w:ascii="Courier New" w:eastAsia="Times New Roman" w:hAnsi="Courier New" w:cs="Courier New"/>
      <w:lang w:val="en-BE" w:eastAsia="en-BE"/>
    </w:rPr>
  </w:style>
  <w:style w:type="table" w:styleId="GridTable1Light-Accent1">
    <w:name w:val="Grid Table 1 Light Accent 1"/>
    <w:basedOn w:val="TableNormal"/>
    <w:uiPriority w:val="46"/>
    <w:rsid w:val="00E35030"/>
    <w:rPr>
      <w:rFonts w:asciiTheme="minorHAnsi" w:eastAsiaTheme="minorHAnsi" w:hAnsiTheme="minorHAnsi" w:cstheme="minorBidi"/>
      <w:sz w:val="22"/>
      <w:szCs w:val="22"/>
      <w:lang w:val="en-B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hyperlink" Target="https://www.kaggle.com/datasets/iabhishekofficial/mobile-price-classification?select=train.csv" TargetMode="External"/><Relationship Id="rId26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hyperlink" Target="https://machinelearningmastery.com/types-of-classification-in-machine-learning/" TargetMode="External"/><Relationship Id="rId25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machinelearningmastery.com/how-to-configure-k-fold-cross-validation/" TargetMode="External"/><Relationship Id="rId20" Type="http://schemas.openxmlformats.org/officeDocument/2006/relationships/hyperlink" Target="https://machinelearningmastery.com/types-of-classification-in-machine-learning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mailto:asha.seif@estudiantat.upc.ed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aggle.com/datasets/iabhishekofficial/mobile-price-classification?select=train.csv" TargetMode="External"/><Relationship Id="rId23" Type="http://schemas.openxmlformats.org/officeDocument/2006/relationships/hyperlink" Target="mailto:asha.seif@estudiantat.upc.edu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0.png"/><Relationship Id="rId19" Type="http://schemas.openxmlformats.org/officeDocument/2006/relationships/hyperlink" Target="https://machinelearningmastery.com/how-to-configure-k-fold-cross-valid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50.jpeg"/><Relationship Id="rId27" Type="http://schemas.openxmlformats.org/officeDocument/2006/relationships/image" Target="media/image7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as\AppData\Roaming\Microsoft\Templates\Real%20estate%20poster%20(horizontal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Real estate poster (horizontal).dotx</Template>
  <TotalTime>301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Seif</dc:creator>
  <cp:keywords/>
  <dc:description/>
  <cp:lastModifiedBy>SEIF Asha</cp:lastModifiedBy>
  <cp:revision>6</cp:revision>
  <cp:lastPrinted>2022-06-15T14:01:00Z</cp:lastPrinted>
  <dcterms:created xsi:type="dcterms:W3CDTF">2022-06-15T08:53:00Z</dcterms:created>
  <dcterms:modified xsi:type="dcterms:W3CDTF">2022-06-15T14:35:00Z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0x0101005F02E0EF7D44C04B9FA644DBFF45FF6A</vt:lpwstr>
  </property>
</Properties>
</file>